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8E68E" w14:textId="77777777" w:rsidR="00E97402" w:rsidRPr="00854021" w:rsidRDefault="00E97402">
      <w:pPr>
        <w:pStyle w:val="Text"/>
        <w:ind w:firstLine="0"/>
        <w:rPr>
          <w:color w:val="000000" w:themeColor="text1"/>
        </w:rPr>
      </w:pPr>
      <w:r w:rsidRPr="00854021">
        <w:rPr>
          <w:color w:val="000000" w:themeColor="text1"/>
        </w:rPr>
        <w:footnoteReference w:customMarkFollows="1" w:id="1"/>
        <w:sym w:font="Symbol" w:char="F020"/>
      </w:r>
    </w:p>
    <w:p w14:paraId="27518A90" w14:textId="2F717277" w:rsidR="00E97402" w:rsidRPr="00854021" w:rsidRDefault="0013182D">
      <w:pPr>
        <w:pStyle w:val="Title"/>
        <w:framePr w:wrap="notBeside"/>
        <w:rPr>
          <w:color w:val="000000" w:themeColor="text1"/>
          <w:sz w:val="20"/>
          <w:szCs w:val="20"/>
        </w:rPr>
      </w:pPr>
      <w:r w:rsidRPr="00854021">
        <w:rPr>
          <w:color w:val="000000" w:themeColor="text1"/>
          <w:sz w:val="20"/>
          <w:szCs w:val="20"/>
        </w:rPr>
        <w:t>JARVO: Voice Assistant</w:t>
      </w:r>
    </w:p>
    <w:p w14:paraId="7E3D79E5" w14:textId="6C54758B" w:rsidR="00E97402" w:rsidRPr="00854021" w:rsidRDefault="0013182D">
      <w:pPr>
        <w:pStyle w:val="Authors"/>
        <w:framePr w:wrap="notBeside"/>
        <w:rPr>
          <w:color w:val="000000" w:themeColor="text1"/>
          <w:sz w:val="20"/>
          <w:szCs w:val="20"/>
        </w:rPr>
      </w:pPr>
      <w:r w:rsidRPr="00854021">
        <w:rPr>
          <w:color w:val="000000" w:themeColor="text1"/>
          <w:sz w:val="20"/>
          <w:szCs w:val="20"/>
        </w:rPr>
        <w:t>ARNAV SHARMA E19CSE398; PRANJAL SINGH E19CSE401; TUSHAR MARWAH E19CSE399; VATSAL AGARWAL E19CSE289</w:t>
      </w:r>
    </w:p>
    <w:p w14:paraId="2ECD4EEF" w14:textId="3061767E" w:rsidR="00E97402" w:rsidRPr="00854021" w:rsidRDefault="00E97402" w:rsidP="00854021">
      <w:pPr>
        <w:pStyle w:val="Heading1"/>
        <w:numPr>
          <w:ilvl w:val="0"/>
          <w:numId w:val="44"/>
        </w:numPr>
        <w:jc w:val="left"/>
        <w:rPr>
          <w:color w:val="000000" w:themeColor="text1"/>
        </w:rPr>
      </w:pPr>
      <w:r w:rsidRPr="00854021">
        <w:rPr>
          <w:color w:val="000000" w:themeColor="text1"/>
        </w:rPr>
        <w:t>INTRODUCTION</w:t>
      </w:r>
    </w:p>
    <w:p w14:paraId="260B829D" w14:textId="77777777" w:rsidR="00994A99" w:rsidRPr="00854021" w:rsidRDefault="00994A99" w:rsidP="00994A99">
      <w:pPr>
        <w:rPr>
          <w:color w:val="000000" w:themeColor="text1"/>
        </w:rPr>
      </w:pPr>
    </w:p>
    <w:p w14:paraId="27932793" w14:textId="3D116DA4" w:rsidR="008A5E25" w:rsidRPr="00854021" w:rsidRDefault="008A5E25" w:rsidP="008A5E25">
      <w:pPr>
        <w:jc w:val="both"/>
        <w:rPr>
          <w:color w:val="000000" w:themeColor="text1"/>
          <w:shd w:val="clear" w:color="auto" w:fill="F8F9FA"/>
        </w:rPr>
      </w:pPr>
      <w:r w:rsidRPr="00854021">
        <w:rPr>
          <w:color w:val="000000" w:themeColor="text1"/>
          <w:shd w:val="clear" w:color="auto" w:fill="F8F9FA"/>
        </w:rPr>
        <w:t xml:space="preserve">Voice assistant is a program that responds to verbal instructions given by the user. </w:t>
      </w:r>
      <w:r w:rsidRPr="00854021">
        <w:rPr>
          <w:color w:val="000000" w:themeColor="text1"/>
          <w:shd w:val="clear" w:color="auto" w:fill="F8F9FA"/>
          <w:lang w:val="en-IN"/>
        </w:rPr>
        <w:t xml:space="preserve">A Voice Assistant is a </w:t>
      </w:r>
      <w:r w:rsidR="007773A4">
        <w:rPr>
          <w:color w:val="000000" w:themeColor="text1"/>
          <w:shd w:val="clear" w:color="auto" w:fill="F8F9FA"/>
          <w:lang w:val="en-IN"/>
        </w:rPr>
        <w:t>system</w:t>
      </w:r>
      <w:r w:rsidRPr="00854021">
        <w:rPr>
          <w:color w:val="000000" w:themeColor="text1"/>
          <w:shd w:val="clear" w:color="auto" w:fill="F8F9FA"/>
          <w:lang w:val="en-IN"/>
        </w:rPr>
        <w:t xml:space="preserve"> assistant that listens to </w:t>
      </w:r>
      <w:r w:rsidR="007773A4">
        <w:rPr>
          <w:color w:val="000000" w:themeColor="text1"/>
          <w:shd w:val="clear" w:color="auto" w:fill="F8F9FA"/>
          <w:lang w:val="en-IN"/>
        </w:rPr>
        <w:t xml:space="preserve">specific </w:t>
      </w:r>
      <w:r w:rsidRPr="00854021">
        <w:rPr>
          <w:color w:val="000000" w:themeColor="text1"/>
          <w:shd w:val="clear" w:color="auto" w:fill="F8F9FA"/>
          <w:lang w:val="en-IN"/>
        </w:rPr>
        <w:t>v</w:t>
      </w:r>
      <w:r w:rsidR="007773A4">
        <w:rPr>
          <w:color w:val="000000" w:themeColor="text1"/>
          <w:shd w:val="clear" w:color="auto" w:fill="F8F9FA"/>
          <w:lang w:val="en-IN"/>
        </w:rPr>
        <w:t xml:space="preserve">oice </w:t>
      </w:r>
      <w:r w:rsidRPr="00854021">
        <w:rPr>
          <w:color w:val="000000" w:themeColor="text1"/>
          <w:shd w:val="clear" w:color="auto" w:fill="F8F9FA"/>
          <w:lang w:val="en-IN"/>
        </w:rPr>
        <w:t xml:space="preserve">commands and returns </w:t>
      </w:r>
      <w:r w:rsidR="007773A4">
        <w:rPr>
          <w:color w:val="000000" w:themeColor="text1"/>
          <w:shd w:val="clear" w:color="auto" w:fill="F8F9FA"/>
          <w:lang w:val="en-IN"/>
        </w:rPr>
        <w:t>some of important</w:t>
      </w:r>
      <w:r w:rsidRPr="00854021">
        <w:rPr>
          <w:color w:val="000000" w:themeColor="text1"/>
          <w:shd w:val="clear" w:color="auto" w:fill="F8F9FA"/>
          <w:lang w:val="en-IN"/>
        </w:rPr>
        <w:t xml:space="preserve"> information or perform</w:t>
      </w:r>
      <w:r w:rsidRPr="00854021">
        <w:rPr>
          <w:color w:val="000000" w:themeColor="text1"/>
          <w:shd w:val="clear" w:color="auto" w:fill="F8F9FA"/>
        </w:rPr>
        <w:t>s</w:t>
      </w:r>
      <w:r w:rsidRPr="00854021">
        <w:rPr>
          <w:color w:val="000000" w:themeColor="text1"/>
          <w:shd w:val="clear" w:color="auto" w:fill="F8F9FA"/>
          <w:lang w:val="en-IN"/>
        </w:rPr>
        <w:t xml:space="preserve"> </w:t>
      </w:r>
      <w:r w:rsidR="007773A4" w:rsidRPr="00854021">
        <w:rPr>
          <w:color w:val="000000" w:themeColor="text1"/>
          <w:shd w:val="clear" w:color="auto" w:fill="F8F9FA"/>
          <w:lang w:val="en-IN"/>
        </w:rPr>
        <w:t>specific</w:t>
      </w:r>
      <w:r w:rsidRPr="00854021">
        <w:rPr>
          <w:color w:val="000000" w:themeColor="text1"/>
          <w:shd w:val="clear" w:color="auto" w:fill="F8F9FA"/>
        </w:rPr>
        <w:t>ed</w:t>
      </w:r>
      <w:r w:rsidRPr="00854021">
        <w:rPr>
          <w:color w:val="000000" w:themeColor="text1"/>
          <w:shd w:val="clear" w:color="auto" w:fill="F8F9FA"/>
          <w:lang w:val="en-IN"/>
        </w:rPr>
        <w:t xml:space="preserve"> actions as </w:t>
      </w:r>
      <w:r w:rsidR="007773A4">
        <w:rPr>
          <w:color w:val="000000" w:themeColor="text1"/>
          <w:shd w:val="clear" w:color="auto" w:fill="F8F9FA"/>
          <w:lang w:val="en-IN"/>
        </w:rPr>
        <w:t xml:space="preserve">required </w:t>
      </w:r>
      <w:r w:rsidRPr="00854021">
        <w:rPr>
          <w:color w:val="000000" w:themeColor="text1"/>
          <w:shd w:val="clear" w:color="auto" w:fill="F8F9FA"/>
          <w:lang w:val="en-IN"/>
        </w:rPr>
        <w:t>by the user by using speech recognition</w:t>
      </w:r>
      <w:r w:rsidRPr="00854021">
        <w:rPr>
          <w:color w:val="000000" w:themeColor="text1"/>
          <w:shd w:val="clear" w:color="auto" w:fill="F8F9FA"/>
        </w:rPr>
        <w:t xml:space="preserve">, </w:t>
      </w:r>
      <w:r w:rsidRPr="00854021">
        <w:rPr>
          <w:color w:val="000000" w:themeColor="text1"/>
          <w:shd w:val="clear" w:color="auto" w:fill="F8F9FA"/>
          <w:lang w:val="en-IN"/>
        </w:rPr>
        <w:t>language processing and voice synthesis</w:t>
      </w:r>
      <w:r w:rsidRPr="00854021">
        <w:rPr>
          <w:color w:val="000000" w:themeColor="text1"/>
          <w:shd w:val="clear" w:color="auto" w:fill="F8F9FA"/>
        </w:rPr>
        <w:t>. These programs are on digital devices that instructs a program to process human speech into a text format. Voice assistant is a technology that allows us a hands-free control over a machine and that too in a different variety of languages. A</w:t>
      </w:r>
      <w:proofErr w:type="spellStart"/>
      <w:r w:rsidR="00FC6F53" w:rsidRPr="00854021">
        <w:rPr>
          <w:color w:val="000000" w:themeColor="text1"/>
          <w:shd w:val="clear" w:color="auto" w:fill="F8F9FA"/>
          <w:lang w:val="en-IN"/>
        </w:rPr>
        <w:t>dvanced</w:t>
      </w:r>
      <w:proofErr w:type="spellEnd"/>
      <w:r w:rsidRPr="00854021">
        <w:rPr>
          <w:color w:val="000000" w:themeColor="text1"/>
          <w:shd w:val="clear" w:color="auto" w:fill="F8F9FA"/>
          <w:lang w:val="en-IN"/>
        </w:rPr>
        <w:t xml:space="preserve"> voice technology will soon be commonplace allowing us to have natural conversations on our phones</w:t>
      </w:r>
      <w:r w:rsidRPr="00854021">
        <w:rPr>
          <w:color w:val="000000" w:themeColor="text1"/>
          <w:shd w:val="clear" w:color="auto" w:fill="F8F9FA"/>
        </w:rPr>
        <w:t xml:space="preserve">. </w:t>
      </w:r>
      <w:r w:rsidRPr="00854021">
        <w:rPr>
          <w:color w:val="000000" w:themeColor="text1"/>
          <w:shd w:val="clear" w:color="auto" w:fill="F8F9FA"/>
          <w:lang w:val="en-IN"/>
        </w:rPr>
        <w:t xml:space="preserve"> </w:t>
      </w:r>
      <w:r w:rsidRPr="00854021">
        <w:rPr>
          <w:color w:val="000000" w:themeColor="text1"/>
          <w:shd w:val="clear" w:color="auto" w:fill="F8F9FA"/>
        </w:rPr>
        <w:t>W</w:t>
      </w:r>
      <w:proofErr w:type="spellStart"/>
      <w:r w:rsidRPr="00854021">
        <w:rPr>
          <w:color w:val="000000" w:themeColor="text1"/>
          <w:shd w:val="clear" w:color="auto" w:fill="F8F9FA"/>
          <w:lang w:val="en-IN"/>
        </w:rPr>
        <w:t>e</w:t>
      </w:r>
      <w:proofErr w:type="spellEnd"/>
      <w:r w:rsidRPr="00854021">
        <w:rPr>
          <w:color w:val="000000" w:themeColor="text1"/>
          <w:shd w:val="clear" w:color="auto" w:fill="F8F9FA"/>
          <w:lang w:val="en-IN"/>
        </w:rPr>
        <w:t xml:space="preserve"> will have natural spoken conversations with our smart phones in the </w:t>
      </w:r>
      <w:r w:rsidRPr="00854021">
        <w:rPr>
          <w:color w:val="000000" w:themeColor="text1"/>
          <w:shd w:val="clear" w:color="auto" w:fill="F8F9FA"/>
        </w:rPr>
        <w:t>not-too-distant</w:t>
      </w:r>
      <w:r w:rsidRPr="00854021">
        <w:rPr>
          <w:color w:val="000000" w:themeColor="text1"/>
          <w:shd w:val="clear" w:color="auto" w:fill="F8F9FA"/>
          <w:lang w:val="en-IN"/>
        </w:rPr>
        <w:t xml:space="preserve"> future</w:t>
      </w:r>
      <w:r w:rsidRPr="00854021">
        <w:rPr>
          <w:color w:val="000000" w:themeColor="text1"/>
          <w:shd w:val="clear" w:color="auto" w:fill="F8F9FA"/>
        </w:rPr>
        <w:t>. Virtual Assistants, often known as Intelligent Personal Assistants, include Voice Assistants. These virtual assistants may accept input in a variety of formats. A virtual assistant that employs voice recognition, natural language processing, and speech synthesis to aid its users is known as a Voice Assistant.</w:t>
      </w:r>
    </w:p>
    <w:p w14:paraId="340B15B6" w14:textId="77777777" w:rsidR="00994A99" w:rsidRPr="00854021" w:rsidRDefault="00994A99" w:rsidP="00994A99">
      <w:pPr>
        <w:jc w:val="both"/>
        <w:rPr>
          <w:color w:val="000000" w:themeColor="text1"/>
          <w:shd w:val="clear" w:color="auto" w:fill="F8F9FA"/>
        </w:rPr>
      </w:pPr>
    </w:p>
    <w:p w14:paraId="6F7A457F" w14:textId="40C902C9" w:rsidR="00994A99" w:rsidRPr="00854021" w:rsidRDefault="00994A99" w:rsidP="00994A99">
      <w:pPr>
        <w:jc w:val="both"/>
        <w:rPr>
          <w:color w:val="000000" w:themeColor="text1"/>
          <w:shd w:val="clear" w:color="auto" w:fill="F8F9FA"/>
        </w:rPr>
      </w:pPr>
    </w:p>
    <w:p w14:paraId="0D4434D6" w14:textId="77777777" w:rsidR="00FC6F53" w:rsidRDefault="00FC6F53" w:rsidP="00994A99">
      <w:pPr>
        <w:ind w:left="1818" w:firstLine="202"/>
        <w:jc w:val="both"/>
        <w:rPr>
          <w:color w:val="000000" w:themeColor="text1"/>
          <w:shd w:val="clear" w:color="auto" w:fill="F8F9FA"/>
          <w:lang w:val="en-IN"/>
        </w:rPr>
      </w:pPr>
    </w:p>
    <w:p w14:paraId="2F318A68" w14:textId="77777777" w:rsidR="00FC6F53" w:rsidRDefault="00FC6F53" w:rsidP="00994A99">
      <w:pPr>
        <w:ind w:left="1818" w:firstLine="202"/>
        <w:jc w:val="both"/>
        <w:rPr>
          <w:color w:val="000000" w:themeColor="text1"/>
          <w:shd w:val="clear" w:color="auto" w:fill="F8F9FA"/>
          <w:lang w:val="en-IN"/>
        </w:rPr>
      </w:pPr>
    </w:p>
    <w:p w14:paraId="7A7CB75A" w14:textId="0CABA04E" w:rsidR="00994A99" w:rsidRPr="00854021" w:rsidRDefault="00994A99" w:rsidP="00994A99">
      <w:pPr>
        <w:ind w:left="1818" w:firstLine="202"/>
        <w:jc w:val="both"/>
        <w:rPr>
          <w:color w:val="000000" w:themeColor="text1"/>
          <w:shd w:val="clear" w:color="auto" w:fill="F8F9FA"/>
        </w:rPr>
      </w:pPr>
      <w:r w:rsidRPr="00854021">
        <w:rPr>
          <w:color w:val="000000" w:themeColor="text1"/>
          <w:shd w:val="clear" w:color="auto" w:fill="F8F9FA"/>
        </w:rPr>
        <w:t>MOTIVATION</w:t>
      </w:r>
    </w:p>
    <w:p w14:paraId="168CBDFE" w14:textId="77777777" w:rsidR="00994A99" w:rsidRPr="00854021" w:rsidRDefault="00994A99" w:rsidP="00994A99">
      <w:pPr>
        <w:ind w:left="1818" w:firstLine="202"/>
        <w:jc w:val="both"/>
        <w:rPr>
          <w:color w:val="000000" w:themeColor="text1"/>
          <w:shd w:val="clear" w:color="auto" w:fill="F8F9FA"/>
        </w:rPr>
      </w:pPr>
    </w:p>
    <w:p w14:paraId="1601419E" w14:textId="3B8FA198" w:rsidR="00994A99" w:rsidRPr="00854021" w:rsidRDefault="00994A99" w:rsidP="00994A99">
      <w:pPr>
        <w:rPr>
          <w:color w:val="000000" w:themeColor="text1"/>
          <w:shd w:val="clear" w:color="auto" w:fill="F8F9FA"/>
        </w:rPr>
      </w:pPr>
      <w:r w:rsidRPr="00854021">
        <w:rPr>
          <w:color w:val="000000" w:themeColor="text1"/>
          <w:shd w:val="clear" w:color="auto" w:fill="F8F9FA"/>
        </w:rPr>
        <w:t>There has been a lot of difficulty for users who are unable to type on a machine maybe due to some physical disability.</w:t>
      </w:r>
      <w:r w:rsidR="00186108">
        <w:rPr>
          <w:color w:val="000000" w:themeColor="text1"/>
          <w:shd w:val="clear" w:color="auto" w:fill="F8F9FA"/>
        </w:rPr>
        <w:t xml:space="preserve">  </w:t>
      </w:r>
      <w:r w:rsidRPr="00854021">
        <w:rPr>
          <w:color w:val="000000" w:themeColor="text1"/>
          <w:shd w:val="clear" w:color="auto" w:fill="F8F9FA"/>
        </w:rPr>
        <w:t xml:space="preserve">Another reason might be lack of knowledge or simply if a person is illiterate and is unable to write text on a machine in a proper format without errors. Considering small kids who are just new learners who just hears words used all around from beginning from their parents. Time is also a major concern. A lot of time is consumed to type text, emails, Wikipedia searches and much more on a machine which becomes quite boring and irritating at the same time. </w:t>
      </w:r>
    </w:p>
    <w:p w14:paraId="1B01332A" w14:textId="77777777" w:rsidR="00994A99" w:rsidRPr="00854021" w:rsidRDefault="00994A99" w:rsidP="00994A99">
      <w:pPr>
        <w:rPr>
          <w:color w:val="000000" w:themeColor="text1"/>
          <w:shd w:val="clear" w:color="auto" w:fill="F8F9FA"/>
        </w:rPr>
      </w:pPr>
    </w:p>
    <w:p w14:paraId="20732929" w14:textId="5EDB7361" w:rsidR="00994A99" w:rsidRPr="00854021" w:rsidRDefault="00994A99" w:rsidP="00994A99">
      <w:pPr>
        <w:rPr>
          <w:color w:val="000000" w:themeColor="text1"/>
          <w:shd w:val="clear" w:color="auto" w:fill="F8F9FA"/>
        </w:rPr>
      </w:pPr>
    </w:p>
    <w:p w14:paraId="23E62AFA" w14:textId="1A5A3C58" w:rsidR="00994A99" w:rsidRPr="00854021" w:rsidRDefault="00994A99" w:rsidP="00994A99">
      <w:pPr>
        <w:ind w:left="2020"/>
        <w:rPr>
          <w:color w:val="000000" w:themeColor="text1"/>
          <w:shd w:val="clear" w:color="auto" w:fill="F8F9FA"/>
        </w:rPr>
      </w:pPr>
      <w:r w:rsidRPr="00854021">
        <w:rPr>
          <w:color w:val="000000" w:themeColor="text1"/>
          <w:shd w:val="clear" w:color="auto" w:fill="F8F9FA"/>
        </w:rPr>
        <w:t>SOLUTION</w:t>
      </w:r>
    </w:p>
    <w:p w14:paraId="12C9AE2C" w14:textId="5E2B9C48" w:rsidR="00994A99" w:rsidRPr="00854021" w:rsidRDefault="00994A99" w:rsidP="00994A99">
      <w:pPr>
        <w:rPr>
          <w:color w:val="000000" w:themeColor="text1"/>
          <w:shd w:val="clear" w:color="auto" w:fill="F8F9FA"/>
        </w:rPr>
      </w:pPr>
    </w:p>
    <w:p w14:paraId="03251B80" w14:textId="3C0421A4" w:rsidR="00994A99" w:rsidRPr="00854021" w:rsidRDefault="00994A99" w:rsidP="00994A99">
      <w:pPr>
        <w:rPr>
          <w:color w:val="000000" w:themeColor="text1"/>
          <w:shd w:val="clear" w:color="auto" w:fill="F8F9FA"/>
        </w:rPr>
      </w:pPr>
      <w:r w:rsidRPr="00854021">
        <w:rPr>
          <w:color w:val="000000" w:themeColor="text1"/>
          <w:shd w:val="clear" w:color="auto" w:fill="F8F9FA"/>
        </w:rPr>
        <w:t>To solve all these problems, we have got our new A.I. assistant-J.A.R.V.O. It is a user-friendly voice assistant which is surely a bridge between a man and a machine. Voice assistant quickly types the words much faster than a human as soon as they are spoken. It will be useful for people who have some disability and are unable to type fast. Kids who are in their learning stage will be able to use this voice assistant for much easier ways of learning as the kids pick up a pattern, syntax, tone and starts to discover more. Also, it would be so easier for the user to send mails without typing anything, searching on Wikipedia, Google, YouTube, or any other search engine without even opening it. Playing music without typing the name of the song will be much easier. User can also open code editor or IDE. This all can be done with just a single voice command. This would make life easier and will save a lot of time.</w:t>
      </w:r>
    </w:p>
    <w:p w14:paraId="4A176F3D" w14:textId="77777777" w:rsidR="00994A99" w:rsidRPr="00854021" w:rsidRDefault="00994A99" w:rsidP="00994A99">
      <w:pPr>
        <w:rPr>
          <w:color w:val="000000" w:themeColor="text1"/>
          <w:shd w:val="clear" w:color="auto" w:fill="F8F9FA"/>
        </w:rPr>
      </w:pPr>
    </w:p>
    <w:p w14:paraId="3C8CFC74" w14:textId="77777777" w:rsidR="00994A99" w:rsidRPr="00854021" w:rsidRDefault="00994A99" w:rsidP="00994A99">
      <w:pPr>
        <w:jc w:val="both"/>
        <w:rPr>
          <w:color w:val="000000" w:themeColor="text1"/>
          <w:shd w:val="clear" w:color="auto" w:fill="F8F9FA"/>
        </w:rPr>
      </w:pPr>
    </w:p>
    <w:p w14:paraId="5501B60A" w14:textId="6A5B3081" w:rsidR="00E97B99" w:rsidRPr="00854021" w:rsidRDefault="00F947AC" w:rsidP="00F947AC">
      <w:pPr>
        <w:pStyle w:val="Heading2"/>
        <w:numPr>
          <w:ilvl w:val="0"/>
          <w:numId w:val="0"/>
        </w:numPr>
        <w:ind w:left="1414" w:firstLine="202"/>
        <w:rPr>
          <w:color w:val="000000" w:themeColor="text1"/>
        </w:rPr>
      </w:pPr>
      <w:r w:rsidRPr="00854021">
        <w:rPr>
          <w:color w:val="000000" w:themeColor="text1"/>
        </w:rPr>
        <w:t>II. RELATED WORK</w:t>
      </w:r>
    </w:p>
    <w:p w14:paraId="4D73F260" w14:textId="62CBD902" w:rsidR="00F947AC" w:rsidRPr="00854021" w:rsidRDefault="00F947AC" w:rsidP="00F947AC">
      <w:pPr>
        <w:spacing w:before="100" w:beforeAutospacing="1" w:after="100" w:afterAutospacing="1"/>
        <w:outlineLvl w:val="1"/>
        <w:rPr>
          <w:color w:val="000000" w:themeColor="text1"/>
        </w:rPr>
      </w:pPr>
      <w:r w:rsidRPr="00854021">
        <w:rPr>
          <w:color w:val="000000" w:themeColor="text1"/>
        </w:rPr>
        <w:t>The ability to talk is the most important feature of an artificial intelligence assistant. We'll create a function called speak to make our voice assistant talk. This function takes an audio file as an input and then pronounces it.</w:t>
      </w:r>
    </w:p>
    <w:p w14:paraId="742627FC" w14:textId="77777777" w:rsidR="00F947AC" w:rsidRPr="00854021" w:rsidRDefault="00F947AC" w:rsidP="00F947AC">
      <w:pPr>
        <w:spacing w:before="100" w:beforeAutospacing="1" w:after="100" w:afterAutospacing="1"/>
        <w:outlineLvl w:val="1"/>
        <w:rPr>
          <w:color w:val="000000" w:themeColor="text1"/>
        </w:rPr>
      </w:pPr>
      <w:r w:rsidRPr="00854021">
        <w:rPr>
          <w:color w:val="000000" w:themeColor="text1"/>
        </w:rPr>
        <w:t>Example:</w:t>
      </w:r>
    </w:p>
    <w:p w14:paraId="581CFDF8" w14:textId="77777777" w:rsidR="00F947AC" w:rsidRPr="00854021" w:rsidRDefault="00F947AC" w:rsidP="00F947AC">
      <w:pPr>
        <w:spacing w:before="100" w:beforeAutospacing="1" w:after="100" w:afterAutospacing="1"/>
        <w:outlineLvl w:val="1"/>
        <w:rPr>
          <w:color w:val="000000" w:themeColor="text1"/>
        </w:rPr>
      </w:pPr>
      <w:r w:rsidRPr="00854021">
        <w:rPr>
          <w:color w:val="000000" w:themeColor="text1"/>
        </w:rPr>
        <w:t>def speak(audio):</w:t>
      </w:r>
    </w:p>
    <w:p w14:paraId="41875C6D" w14:textId="77777777" w:rsidR="00F947AC" w:rsidRPr="00854021" w:rsidRDefault="00F947AC" w:rsidP="00F947AC">
      <w:pPr>
        <w:spacing w:before="100" w:beforeAutospacing="1" w:after="100" w:afterAutospacing="1"/>
        <w:outlineLvl w:val="1"/>
        <w:rPr>
          <w:color w:val="000000" w:themeColor="text1"/>
        </w:rPr>
      </w:pPr>
      <w:r w:rsidRPr="00854021">
        <w:rPr>
          <w:color w:val="000000" w:themeColor="text1"/>
        </w:rPr>
        <w:t xml:space="preserve">The audio is the next item we'll need. We need to provide audio so that we may use the speak () method to pronounce it. We're going to install the pyttsx3 module. </w:t>
      </w:r>
    </w:p>
    <w:p w14:paraId="51775741" w14:textId="77777777" w:rsidR="00F947AC" w:rsidRPr="00854021" w:rsidRDefault="00F947AC" w:rsidP="00F947AC">
      <w:pPr>
        <w:spacing w:before="100" w:beforeAutospacing="1" w:after="100" w:afterAutospacing="1"/>
        <w:outlineLvl w:val="1"/>
        <w:rPr>
          <w:color w:val="000000" w:themeColor="text1"/>
        </w:rPr>
      </w:pPr>
      <w:r w:rsidRPr="00854021">
        <w:rPr>
          <w:color w:val="000000" w:themeColor="text1"/>
        </w:rPr>
        <w:t>What exactly is pyttsx3?</w:t>
      </w:r>
    </w:p>
    <w:p w14:paraId="70DE3BCB" w14:textId="066F02E2" w:rsidR="00F947AC" w:rsidRPr="00854021" w:rsidRDefault="00F947AC" w:rsidP="00F947AC">
      <w:pPr>
        <w:spacing w:before="100" w:beforeAutospacing="1" w:after="100" w:afterAutospacing="1"/>
        <w:outlineLvl w:val="1"/>
        <w:rPr>
          <w:color w:val="000000" w:themeColor="text1"/>
        </w:rPr>
      </w:pPr>
      <w:r w:rsidRPr="00854021">
        <w:rPr>
          <w:color w:val="000000" w:themeColor="text1"/>
        </w:rPr>
        <w:t xml:space="preserve"> A Python module to aid in the conversion of text to speech. It is, in a nutshell, </w:t>
      </w:r>
      <w:r w:rsidR="00C51A2C">
        <w:rPr>
          <w:color w:val="000000" w:themeColor="text1"/>
        </w:rPr>
        <w:t>bas</w:t>
      </w:r>
      <w:r w:rsidR="00516C5F">
        <w:rPr>
          <w:color w:val="000000" w:themeColor="text1"/>
        </w:rPr>
        <w:t xml:space="preserve">ically this is </w:t>
      </w:r>
      <w:r w:rsidRPr="00854021">
        <w:rPr>
          <w:color w:val="000000" w:themeColor="text1"/>
        </w:rPr>
        <w:t>text</w:t>
      </w:r>
      <w:r w:rsidR="00516C5F">
        <w:rPr>
          <w:color w:val="000000" w:themeColor="text1"/>
        </w:rPr>
        <w:t xml:space="preserve"> </w:t>
      </w:r>
      <w:r w:rsidRPr="00854021">
        <w:rPr>
          <w:color w:val="000000" w:themeColor="text1"/>
        </w:rPr>
        <w:t>to</w:t>
      </w:r>
      <w:r w:rsidR="00516C5F">
        <w:rPr>
          <w:color w:val="000000" w:themeColor="text1"/>
        </w:rPr>
        <w:t xml:space="preserve"> </w:t>
      </w:r>
      <w:r w:rsidRPr="00854021">
        <w:rPr>
          <w:color w:val="000000" w:themeColor="text1"/>
        </w:rPr>
        <w:t>speech library. It is compatible with Python and works offline.</w:t>
      </w:r>
    </w:p>
    <w:p w14:paraId="38B461FD" w14:textId="0CCA605A" w:rsidR="001F767C" w:rsidRPr="00854021" w:rsidRDefault="001F767C" w:rsidP="001F767C">
      <w:pPr>
        <w:spacing w:before="100" w:beforeAutospacing="1" w:after="100" w:afterAutospacing="1"/>
        <w:outlineLvl w:val="1"/>
        <w:rPr>
          <w:color w:val="000000" w:themeColor="text1"/>
        </w:rPr>
      </w:pPr>
      <w:r w:rsidRPr="00854021">
        <w:rPr>
          <w:color w:val="000000" w:themeColor="text1"/>
        </w:rPr>
        <w:t>We created a function named speak (). To transform our text to speech, we'll now construct the speak () method.</w:t>
      </w:r>
    </w:p>
    <w:p w14:paraId="47118963" w14:textId="77777777" w:rsidR="001F767C" w:rsidRPr="00854021" w:rsidRDefault="001F767C" w:rsidP="001F767C">
      <w:pPr>
        <w:spacing w:before="100" w:beforeAutospacing="1" w:after="100" w:afterAutospacing="1"/>
        <w:outlineLvl w:val="1"/>
        <w:rPr>
          <w:color w:val="000000" w:themeColor="text1"/>
        </w:rPr>
      </w:pPr>
      <w:r w:rsidRPr="00854021">
        <w:rPr>
          <w:color w:val="000000" w:themeColor="text1"/>
        </w:rPr>
        <w:t>Making Our Main () Function: First, we'll make a main() function, and then we'll call our talk function from within it.</w:t>
      </w:r>
    </w:p>
    <w:p w14:paraId="06D07BED" w14:textId="77777777" w:rsidR="001F767C" w:rsidRPr="00854021" w:rsidRDefault="001F767C" w:rsidP="001F767C">
      <w:pPr>
        <w:spacing w:before="100" w:beforeAutospacing="1" w:after="100" w:afterAutospacing="1"/>
        <w:outlineLvl w:val="1"/>
        <w:rPr>
          <w:color w:val="000000" w:themeColor="text1"/>
        </w:rPr>
      </w:pPr>
      <w:r w:rsidRPr="00854021">
        <w:rPr>
          <w:color w:val="000000" w:themeColor="text1"/>
        </w:rPr>
        <w:t>#example</w:t>
      </w:r>
    </w:p>
    <w:p w14:paraId="2D8FA43B" w14:textId="06815261" w:rsidR="001F767C" w:rsidRPr="00854021" w:rsidRDefault="001F767C" w:rsidP="001F767C">
      <w:pPr>
        <w:spacing w:before="100" w:beforeAutospacing="1" w:after="100" w:afterAutospacing="1"/>
        <w:outlineLvl w:val="1"/>
        <w:rPr>
          <w:color w:val="000000" w:themeColor="text1"/>
        </w:rPr>
      </w:pPr>
      <w:r w:rsidRPr="00854021">
        <w:rPr>
          <w:color w:val="000000" w:themeColor="text1"/>
        </w:rPr>
        <w:t>if __name__=="__main__" :</w:t>
      </w:r>
    </w:p>
    <w:p w14:paraId="55F278EE" w14:textId="2A420CA3" w:rsidR="001F767C" w:rsidRPr="00854021" w:rsidRDefault="001F767C" w:rsidP="001F767C">
      <w:pPr>
        <w:spacing w:before="100" w:beforeAutospacing="1" w:after="100" w:afterAutospacing="1"/>
        <w:outlineLvl w:val="1"/>
        <w:rPr>
          <w:color w:val="000000" w:themeColor="text1"/>
        </w:rPr>
      </w:pPr>
      <w:r w:rsidRPr="00854021">
        <w:rPr>
          <w:color w:val="000000" w:themeColor="text1"/>
        </w:rPr>
        <w:t xml:space="preserve">speak("hello I am </w:t>
      </w:r>
      <w:proofErr w:type="spellStart"/>
      <w:r w:rsidRPr="00854021">
        <w:rPr>
          <w:color w:val="000000" w:themeColor="text1"/>
        </w:rPr>
        <w:t>jarvo</w:t>
      </w:r>
      <w:proofErr w:type="spellEnd"/>
      <w:r w:rsidRPr="00854021">
        <w:rPr>
          <w:color w:val="000000" w:themeColor="text1"/>
        </w:rPr>
        <w:t>")</w:t>
      </w:r>
    </w:p>
    <w:p w14:paraId="597353C7" w14:textId="21BAA794" w:rsidR="001F767C" w:rsidRPr="00854021" w:rsidRDefault="001F767C" w:rsidP="001F767C">
      <w:pPr>
        <w:spacing w:before="100" w:beforeAutospacing="1" w:after="100" w:afterAutospacing="1"/>
        <w:outlineLvl w:val="1"/>
        <w:rPr>
          <w:color w:val="000000" w:themeColor="text1"/>
        </w:rPr>
      </w:pPr>
      <w:r w:rsidRPr="00854021">
        <w:rPr>
          <w:color w:val="000000" w:themeColor="text1"/>
        </w:rPr>
        <w:lastRenderedPageBreak/>
        <w:t>Everything you type into the speak () method will be turned to speech. Congratulations! Our assistant now has its own voice and is prepared to speak.</w:t>
      </w:r>
    </w:p>
    <w:p w14:paraId="3861F12E" w14:textId="77777777" w:rsidR="001F767C" w:rsidRPr="00854021" w:rsidRDefault="001F767C" w:rsidP="001F767C">
      <w:pPr>
        <w:spacing w:before="100" w:beforeAutospacing="1" w:after="100" w:afterAutospacing="1"/>
        <w:outlineLvl w:val="1"/>
        <w:rPr>
          <w:color w:val="000000" w:themeColor="text1"/>
        </w:rPr>
      </w:pPr>
      <w:r w:rsidRPr="00854021">
        <w:rPr>
          <w:color w:val="000000" w:themeColor="text1"/>
        </w:rPr>
        <w:t xml:space="preserve">Wishme() Function: </w:t>
      </w:r>
    </w:p>
    <w:p w14:paraId="206E3D2A" w14:textId="01B9AED7" w:rsidR="001F767C" w:rsidRPr="00854021" w:rsidRDefault="001F767C" w:rsidP="001F767C">
      <w:pPr>
        <w:spacing w:before="100" w:beforeAutospacing="1" w:after="100" w:afterAutospacing="1"/>
        <w:outlineLvl w:val="1"/>
        <w:rPr>
          <w:color w:val="000000" w:themeColor="text1"/>
        </w:rPr>
      </w:pPr>
      <w:r w:rsidRPr="00854021">
        <w:rPr>
          <w:color w:val="000000" w:themeColor="text1"/>
        </w:rPr>
        <w:t>Now we'll define the Wishme() function, which will make our assistant greet the user based on the computer time. We need to load a module named datetime to supply current time to A.I.</w:t>
      </w:r>
    </w:p>
    <w:p w14:paraId="42226007" w14:textId="77777777" w:rsidR="00C77958" w:rsidRPr="00854021" w:rsidRDefault="00C77958" w:rsidP="00C77958">
      <w:pPr>
        <w:rPr>
          <w:color w:val="000000" w:themeColor="text1"/>
        </w:rPr>
      </w:pPr>
      <w:r w:rsidRPr="00854021">
        <w:rPr>
          <w:color w:val="000000" w:themeColor="text1"/>
        </w:rPr>
        <w:t>They should look for voice data collecting services that can be accessible fast and easily via an API, such as:</w:t>
      </w:r>
    </w:p>
    <w:p w14:paraId="3BCAB6F3" w14:textId="77777777" w:rsidR="00C77958" w:rsidRPr="00854021" w:rsidRDefault="00C77958" w:rsidP="00C77958">
      <w:pPr>
        <w:rPr>
          <w:color w:val="000000" w:themeColor="text1"/>
        </w:rPr>
      </w:pPr>
    </w:p>
    <w:p w14:paraId="6AD949EA" w14:textId="77777777" w:rsidR="00C77958" w:rsidRPr="00854021" w:rsidRDefault="00C77958" w:rsidP="00C77958">
      <w:pPr>
        <w:rPr>
          <w:color w:val="000000" w:themeColor="text1"/>
        </w:rPr>
      </w:pPr>
      <w:r w:rsidRPr="00854021">
        <w:rPr>
          <w:color w:val="000000" w:themeColor="text1"/>
        </w:rPr>
        <w:t>• The Google Cloud Speech-to-Text API</w:t>
      </w:r>
    </w:p>
    <w:p w14:paraId="2CF57458" w14:textId="77777777" w:rsidR="00C77958" w:rsidRPr="00854021" w:rsidRDefault="00C77958" w:rsidP="00C77958">
      <w:pPr>
        <w:rPr>
          <w:color w:val="000000" w:themeColor="text1"/>
        </w:rPr>
      </w:pPr>
    </w:p>
    <w:p w14:paraId="5F7D21D1" w14:textId="77777777" w:rsidR="00C77958" w:rsidRPr="00854021" w:rsidRDefault="00C77958" w:rsidP="00C77958">
      <w:pPr>
        <w:rPr>
          <w:color w:val="000000" w:themeColor="text1"/>
        </w:rPr>
      </w:pPr>
      <w:r w:rsidRPr="00854021">
        <w:rPr>
          <w:color w:val="000000" w:themeColor="text1"/>
        </w:rPr>
        <w:t>• Nuance's Automatic Speech Recognition (ASR) technology</w:t>
      </w:r>
    </w:p>
    <w:p w14:paraId="5E874490" w14:textId="77777777" w:rsidR="00C77958" w:rsidRPr="00854021" w:rsidRDefault="00C77958" w:rsidP="00C77958">
      <w:pPr>
        <w:rPr>
          <w:color w:val="000000" w:themeColor="text1"/>
        </w:rPr>
      </w:pPr>
    </w:p>
    <w:p w14:paraId="065E28E6" w14:textId="7BFF6BA3" w:rsidR="00C77958" w:rsidRPr="00854021" w:rsidRDefault="00C77958" w:rsidP="00C77958">
      <w:pPr>
        <w:rPr>
          <w:color w:val="000000" w:themeColor="text1"/>
        </w:rPr>
      </w:pPr>
      <w:r w:rsidRPr="00854021">
        <w:rPr>
          <w:color w:val="000000" w:themeColor="text1"/>
        </w:rPr>
        <w:t>Following that, you design and create software to meet your needs. Python may be used to create algorithms and modules.</w:t>
      </w:r>
    </w:p>
    <w:p w14:paraId="29BC9164" w14:textId="77777777" w:rsidR="00C77958" w:rsidRPr="00854021" w:rsidRDefault="00C77958" w:rsidP="001F767C">
      <w:pPr>
        <w:spacing w:before="100" w:beforeAutospacing="1" w:after="100" w:afterAutospacing="1"/>
        <w:outlineLvl w:val="1"/>
        <w:rPr>
          <w:color w:val="000000" w:themeColor="text1"/>
        </w:rPr>
      </w:pPr>
    </w:p>
    <w:p w14:paraId="4D7265B3" w14:textId="03B9BAC4" w:rsidR="001F767C" w:rsidRPr="00854021" w:rsidRDefault="001F767C" w:rsidP="001F767C">
      <w:pPr>
        <w:spacing w:before="100" w:beforeAutospacing="1" w:after="100" w:afterAutospacing="1"/>
        <w:ind w:left="1212"/>
        <w:outlineLvl w:val="1"/>
        <w:rPr>
          <w:color w:val="000000" w:themeColor="text1"/>
        </w:rPr>
      </w:pPr>
      <w:r w:rsidRPr="00854021">
        <w:rPr>
          <w:color w:val="000000" w:themeColor="text1"/>
        </w:rPr>
        <w:t xml:space="preserve">OTHER ALGORITHM </w:t>
      </w:r>
    </w:p>
    <w:p w14:paraId="08AAFF9D" w14:textId="77777777" w:rsidR="001F767C" w:rsidRPr="00854021" w:rsidRDefault="001F767C" w:rsidP="001F767C">
      <w:pPr>
        <w:spacing w:before="100" w:beforeAutospacing="1" w:after="100" w:afterAutospacing="1"/>
        <w:outlineLvl w:val="1"/>
        <w:rPr>
          <w:b/>
          <w:bCs/>
          <w:color w:val="000000" w:themeColor="text1"/>
        </w:rPr>
      </w:pPr>
      <w:r w:rsidRPr="00854021">
        <w:rPr>
          <w:b/>
          <w:bCs/>
          <w:color w:val="000000" w:themeColor="text1"/>
        </w:rPr>
        <w:t>Speech Recognition in the Car</w:t>
      </w:r>
    </w:p>
    <w:p w14:paraId="231CCD2E" w14:textId="77777777" w:rsidR="001F767C" w:rsidRPr="00854021" w:rsidRDefault="001F767C" w:rsidP="001F767C">
      <w:pPr>
        <w:spacing w:before="100" w:beforeAutospacing="1" w:after="100" w:afterAutospacing="1"/>
        <w:outlineLvl w:val="1"/>
        <w:rPr>
          <w:color w:val="000000" w:themeColor="text1"/>
        </w:rPr>
      </w:pPr>
      <w:r w:rsidRPr="00854021">
        <w:rPr>
          <w:color w:val="000000" w:themeColor="text1"/>
        </w:rPr>
        <w:t>It's not only about making things simpler with speech-activated devices and digital voice assistants. It's also about security – at least in terms of in-car voice recognition.</w:t>
      </w:r>
    </w:p>
    <w:p w14:paraId="22F81875" w14:textId="77777777" w:rsidR="001F767C" w:rsidRPr="00854021" w:rsidRDefault="001F767C" w:rsidP="001F767C">
      <w:pPr>
        <w:spacing w:before="100" w:beforeAutospacing="1" w:after="100" w:afterAutospacing="1"/>
        <w:outlineLvl w:val="1"/>
        <w:rPr>
          <w:color w:val="000000" w:themeColor="text1"/>
        </w:rPr>
      </w:pPr>
      <w:r w:rsidRPr="00854021">
        <w:rPr>
          <w:color w:val="000000" w:themeColor="text1"/>
        </w:rPr>
        <w:t>• You can now instruct your car who to contact or which restaurant to go to instead of texting while driving.</w:t>
      </w:r>
    </w:p>
    <w:p w14:paraId="22CF0391" w14:textId="2E707D7E" w:rsidR="001F767C" w:rsidRPr="00854021" w:rsidRDefault="001F767C" w:rsidP="001F767C">
      <w:pPr>
        <w:spacing w:before="100" w:beforeAutospacing="1" w:after="100" w:afterAutospacing="1"/>
        <w:outlineLvl w:val="1"/>
        <w:rPr>
          <w:color w:val="000000" w:themeColor="text1"/>
        </w:rPr>
      </w:pPr>
      <w:r w:rsidRPr="00854021">
        <w:rPr>
          <w:color w:val="000000" w:themeColor="text1"/>
        </w:rPr>
        <w:t xml:space="preserve">If your car's gasoline tank is going low, you’re in-car speech system may not only tell you that you need to fill up, but also guide you to the nearest gas station and ask if you have a favourite brand. Or it </w:t>
      </w:r>
      <w:r w:rsidR="005820F3">
        <w:rPr>
          <w:color w:val="000000" w:themeColor="text1"/>
        </w:rPr>
        <w:t>would ask</w:t>
      </w:r>
      <w:r w:rsidRPr="00854021">
        <w:rPr>
          <w:color w:val="000000" w:themeColor="text1"/>
        </w:rPr>
        <w:t xml:space="preserve"> you that the petrol station you </w:t>
      </w:r>
      <w:r w:rsidR="0068335B">
        <w:rPr>
          <w:color w:val="000000" w:themeColor="text1"/>
        </w:rPr>
        <w:t xml:space="preserve">selected </w:t>
      </w:r>
      <w:r w:rsidRPr="00854021">
        <w:rPr>
          <w:color w:val="000000" w:themeColor="text1"/>
        </w:rPr>
        <w:t xml:space="preserve">is </w:t>
      </w:r>
      <w:r w:rsidR="0068335B">
        <w:rPr>
          <w:color w:val="000000" w:themeColor="text1"/>
        </w:rPr>
        <w:t>very far</w:t>
      </w:r>
      <w:r w:rsidRPr="00854021">
        <w:rPr>
          <w:color w:val="000000" w:themeColor="text1"/>
        </w:rPr>
        <w:t xml:space="preserve"> away to reach with </w:t>
      </w:r>
      <w:r w:rsidR="0068335B">
        <w:rPr>
          <w:color w:val="000000" w:themeColor="text1"/>
        </w:rPr>
        <w:t xml:space="preserve">amount of </w:t>
      </w:r>
      <w:r w:rsidRPr="00854021">
        <w:rPr>
          <w:color w:val="000000" w:themeColor="text1"/>
        </w:rPr>
        <w:t>the fuel you have left.</w:t>
      </w:r>
    </w:p>
    <w:p w14:paraId="073EA0C9" w14:textId="77777777" w:rsidR="001F767C" w:rsidRPr="00854021" w:rsidRDefault="001F767C" w:rsidP="001F767C">
      <w:pPr>
        <w:spacing w:before="100" w:beforeAutospacing="1" w:after="100" w:afterAutospacing="1"/>
        <w:outlineLvl w:val="1"/>
        <w:rPr>
          <w:color w:val="000000" w:themeColor="text1"/>
        </w:rPr>
      </w:pPr>
    </w:p>
    <w:p w14:paraId="0D25BD5D" w14:textId="24100616" w:rsidR="001B36B1" w:rsidRPr="00854021" w:rsidRDefault="001E4FC7" w:rsidP="001B36B1">
      <w:pPr>
        <w:rPr>
          <w:color w:val="000000" w:themeColor="text1"/>
        </w:rPr>
      </w:pPr>
      <w:r w:rsidRPr="00854021">
        <w:rPr>
          <w:color w:val="000000" w:themeColor="text1"/>
        </w:rPr>
        <w:tab/>
      </w:r>
      <w:r w:rsidRPr="00854021">
        <w:rPr>
          <w:color w:val="000000" w:themeColor="text1"/>
        </w:rPr>
        <w:tab/>
      </w:r>
      <w:r w:rsidRPr="00854021">
        <w:rPr>
          <w:color w:val="000000" w:themeColor="text1"/>
        </w:rPr>
        <w:tab/>
      </w:r>
      <w:r w:rsidRPr="00854021">
        <w:rPr>
          <w:color w:val="000000" w:themeColor="text1"/>
        </w:rPr>
        <w:tab/>
      </w:r>
      <w:r w:rsidRPr="00854021">
        <w:rPr>
          <w:color w:val="000000" w:themeColor="text1"/>
        </w:rPr>
        <w:tab/>
      </w:r>
      <w:r w:rsidRPr="00854021">
        <w:rPr>
          <w:color w:val="000000" w:themeColor="text1"/>
        </w:rPr>
        <w:tab/>
        <w:t>III BLOCK DIAGRAM</w:t>
      </w:r>
    </w:p>
    <w:p w14:paraId="42BA6FD4" w14:textId="1978ED0B" w:rsidR="0037551B" w:rsidRPr="00854021" w:rsidRDefault="00B07A90" w:rsidP="001F767C">
      <w:pPr>
        <w:tabs>
          <w:tab w:val="left" w:pos="360"/>
        </w:tabs>
        <w:autoSpaceDE w:val="0"/>
        <w:autoSpaceDN w:val="0"/>
        <w:adjustRightInd w:val="0"/>
        <w:ind w:firstLine="360"/>
        <w:jc w:val="both"/>
        <w:rPr>
          <w:color w:val="000000" w:themeColor="text1"/>
        </w:rPr>
      </w:pPr>
      <w:r w:rsidRPr="00854021">
        <w:rPr>
          <w:noProof/>
          <w:color w:val="000000" w:themeColor="text1"/>
        </w:rPr>
        <w:drawing>
          <wp:inline distT="0" distB="0" distL="0" distR="0" wp14:anchorId="0022D07C" wp14:editId="517C8A2E">
            <wp:extent cx="3200400" cy="2209165"/>
            <wp:effectExtent l="0" t="0" r="0" b="63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a:stretch>
                      <a:fillRect/>
                    </a:stretch>
                  </pic:blipFill>
                  <pic:spPr>
                    <a:xfrm>
                      <a:off x="0" y="0"/>
                      <a:ext cx="3200400" cy="2209165"/>
                    </a:xfrm>
                    <a:prstGeom prst="rect">
                      <a:avLst/>
                    </a:prstGeom>
                  </pic:spPr>
                </pic:pic>
              </a:graphicData>
            </a:graphic>
          </wp:inline>
        </w:drawing>
      </w:r>
    </w:p>
    <w:p w14:paraId="4F2A8DAC" w14:textId="2E89CEAF" w:rsidR="00614104" w:rsidRPr="00854021" w:rsidRDefault="00614104" w:rsidP="001F767C">
      <w:pPr>
        <w:tabs>
          <w:tab w:val="left" w:pos="360"/>
        </w:tabs>
        <w:autoSpaceDE w:val="0"/>
        <w:autoSpaceDN w:val="0"/>
        <w:adjustRightInd w:val="0"/>
        <w:ind w:firstLine="360"/>
        <w:jc w:val="both"/>
        <w:rPr>
          <w:color w:val="000000" w:themeColor="text1"/>
        </w:rPr>
      </w:pPr>
    </w:p>
    <w:p w14:paraId="77CAE92F" w14:textId="3E60B991" w:rsidR="00614104" w:rsidRPr="00854021" w:rsidRDefault="00614104" w:rsidP="001F767C">
      <w:pPr>
        <w:tabs>
          <w:tab w:val="left" w:pos="360"/>
        </w:tabs>
        <w:autoSpaceDE w:val="0"/>
        <w:autoSpaceDN w:val="0"/>
        <w:adjustRightInd w:val="0"/>
        <w:ind w:firstLine="360"/>
        <w:jc w:val="both"/>
        <w:rPr>
          <w:color w:val="000000" w:themeColor="text1"/>
        </w:rPr>
      </w:pPr>
    </w:p>
    <w:p w14:paraId="1FBBD581" w14:textId="0AAF2EFB" w:rsidR="00614104" w:rsidRPr="00854021" w:rsidRDefault="00614104" w:rsidP="001F767C">
      <w:pPr>
        <w:tabs>
          <w:tab w:val="left" w:pos="360"/>
        </w:tabs>
        <w:autoSpaceDE w:val="0"/>
        <w:autoSpaceDN w:val="0"/>
        <w:adjustRightInd w:val="0"/>
        <w:ind w:firstLine="360"/>
        <w:jc w:val="both"/>
      </w:pPr>
      <w:r w:rsidRPr="00854021">
        <w:t xml:space="preserve">            PROPOSED METHODOLOGY</w:t>
      </w:r>
    </w:p>
    <w:p w14:paraId="6A842281" w14:textId="64A78F3E" w:rsidR="00614104" w:rsidRPr="00854021" w:rsidRDefault="00614104" w:rsidP="00614104">
      <w:pPr>
        <w:spacing w:before="100" w:beforeAutospacing="1" w:after="100" w:afterAutospacing="1"/>
        <w:outlineLvl w:val="1"/>
        <w:rPr>
          <w:b/>
          <w:bCs/>
          <w:color w:val="000000" w:themeColor="text1"/>
        </w:rPr>
      </w:pPr>
      <w:r w:rsidRPr="00854021">
        <w:rPr>
          <w:b/>
          <w:bCs/>
          <w:color w:val="000000" w:themeColor="text1"/>
        </w:rPr>
        <w:t>Features</w:t>
      </w:r>
    </w:p>
    <w:p w14:paraId="47DE3DF1" w14:textId="3D0222C9" w:rsidR="00614104" w:rsidRPr="00854021" w:rsidRDefault="00614104" w:rsidP="00614104">
      <w:pPr>
        <w:pStyle w:val="ListParagraph"/>
        <w:numPr>
          <w:ilvl w:val="0"/>
          <w:numId w:val="41"/>
        </w:numPr>
      </w:pPr>
      <w:r w:rsidRPr="00854021">
        <w:t>To find anything on Wikipedia, type the following into the search box:</w:t>
      </w:r>
    </w:p>
    <w:p w14:paraId="1B7DF0FC" w14:textId="4B7518BD" w:rsidR="00997602" w:rsidRPr="00854021" w:rsidRDefault="00997602" w:rsidP="00A23AC3">
      <w:r w:rsidRPr="00854021">
        <w:t xml:space="preserve">Installing and importing the Wikipedia module into our software is required to do Wikipedia searches. </w:t>
      </w:r>
    </w:p>
    <w:p w14:paraId="4992C751" w14:textId="78F7F4D3" w:rsidR="00997602" w:rsidRPr="00854021" w:rsidRDefault="00997602" w:rsidP="00997602">
      <w:r w:rsidRPr="00854021">
        <w:t>Import the Wikipedia module into the app</w:t>
      </w:r>
      <w:r w:rsidR="0068335B">
        <w:t xml:space="preserve"> </w:t>
      </w:r>
      <w:r w:rsidRPr="00854021">
        <w:t>using an import statement when it has installed.</w:t>
      </w:r>
    </w:p>
    <w:p w14:paraId="1EF54B1D" w14:textId="77777777" w:rsidR="00997602" w:rsidRPr="00854021" w:rsidRDefault="00997602" w:rsidP="00997602"/>
    <w:p w14:paraId="434F6576" w14:textId="77777777" w:rsidR="00997602" w:rsidRPr="00854021" w:rsidRDefault="00997602" w:rsidP="00997602">
      <w:pPr>
        <w:pStyle w:val="ListParagraph"/>
        <w:numPr>
          <w:ilvl w:val="0"/>
          <w:numId w:val="41"/>
        </w:numPr>
      </w:pPr>
      <w:r w:rsidRPr="00854021">
        <w:t>To open the YouTube website in a web browser:</w:t>
      </w:r>
    </w:p>
    <w:p w14:paraId="57F4361C" w14:textId="0688879D" w:rsidR="00997602" w:rsidRPr="00854021" w:rsidRDefault="00997602" w:rsidP="00997602">
      <w:r w:rsidRPr="00854021">
        <w:t xml:space="preserve">To </w:t>
      </w:r>
      <w:r w:rsidR="00DD398B">
        <w:t xml:space="preserve">start </w:t>
      </w:r>
      <w:r w:rsidRPr="00854021">
        <w:t>any webpage, we must first import the web</w:t>
      </w:r>
      <w:r w:rsidR="00076E37">
        <w:t xml:space="preserve"> </w:t>
      </w:r>
      <w:r w:rsidRPr="00854021">
        <w:t>browser module. It is a built-in module, so we don't need to use the pip command to install it; instead, we can use the import command to import it right into our application.</w:t>
      </w:r>
    </w:p>
    <w:p w14:paraId="48E7BA67" w14:textId="33308E64" w:rsidR="00997602" w:rsidRPr="00854021" w:rsidRDefault="00997602" w:rsidP="00997602">
      <w:r w:rsidRPr="00854021">
        <w:t xml:space="preserve">We're using an </w:t>
      </w:r>
      <w:proofErr w:type="spellStart"/>
      <w:r w:rsidRPr="00854021">
        <w:t>elif</w:t>
      </w:r>
      <w:proofErr w:type="spellEnd"/>
      <w:r w:rsidRPr="00854021">
        <w:t xml:space="preserve"> loop here to see if </w:t>
      </w:r>
      <w:proofErr w:type="spellStart"/>
      <w:r w:rsidRPr="00854021">
        <w:t>Youtube</w:t>
      </w:r>
      <w:proofErr w:type="spellEnd"/>
      <w:r w:rsidRPr="00854021">
        <w:t xml:space="preserve"> is in the user's search. Assume that the user issues the command "</w:t>
      </w:r>
      <w:proofErr w:type="spellStart"/>
      <w:r w:rsidRPr="00854021">
        <w:t>J</w:t>
      </w:r>
      <w:r w:rsidR="00CE7107">
        <w:t>arvo</w:t>
      </w:r>
      <w:proofErr w:type="spellEnd"/>
      <w:r w:rsidRPr="00854021">
        <w:t xml:space="preserve">., open </w:t>
      </w:r>
      <w:proofErr w:type="spellStart"/>
      <w:r w:rsidRPr="00854021">
        <w:t>youtube</w:t>
      </w:r>
      <w:proofErr w:type="spellEnd"/>
      <w:r w:rsidRPr="00854021">
        <w:t xml:space="preserve">." As a result, </w:t>
      </w:r>
      <w:proofErr w:type="spellStart"/>
      <w:r w:rsidRPr="00854021">
        <w:t>elif</w:t>
      </w:r>
      <w:proofErr w:type="spellEnd"/>
      <w:r w:rsidRPr="00854021">
        <w:t xml:space="preserve"> </w:t>
      </w:r>
      <w:proofErr w:type="spellStart"/>
      <w:r w:rsidRPr="00854021">
        <w:t>confition</w:t>
      </w:r>
      <w:proofErr w:type="spellEnd"/>
      <w:r w:rsidRPr="00854021">
        <w:t xml:space="preserve"> will become true and it will open </w:t>
      </w:r>
      <w:proofErr w:type="spellStart"/>
      <w:r w:rsidRPr="00854021">
        <w:t>youtube</w:t>
      </w:r>
      <w:proofErr w:type="spellEnd"/>
      <w:r w:rsidRPr="00854021">
        <w:t>.</w:t>
      </w:r>
    </w:p>
    <w:p w14:paraId="7CE6DCC1" w14:textId="77777777" w:rsidR="00997602" w:rsidRPr="00854021" w:rsidRDefault="00997602" w:rsidP="00997602"/>
    <w:p w14:paraId="3FAFC210" w14:textId="77777777" w:rsidR="00997602" w:rsidRPr="00854021" w:rsidRDefault="00997602" w:rsidP="00997602">
      <w:pPr>
        <w:pStyle w:val="ListParagraph"/>
        <w:numPr>
          <w:ilvl w:val="0"/>
          <w:numId w:val="41"/>
        </w:numPr>
      </w:pPr>
      <w:r w:rsidRPr="00854021">
        <w:t>To open the Google website in a web browser:</w:t>
      </w:r>
    </w:p>
    <w:p w14:paraId="156284BF" w14:textId="77777777" w:rsidR="00997602" w:rsidRPr="00854021" w:rsidRDefault="00997602" w:rsidP="00997602">
      <w:r w:rsidRPr="00854021">
        <w:t>We're using the same reasoning to open Google in a web browser as we did to load YouTube.</w:t>
      </w:r>
    </w:p>
    <w:p w14:paraId="7F8B43A3" w14:textId="77777777" w:rsidR="00997602" w:rsidRPr="00854021" w:rsidRDefault="00997602" w:rsidP="00997602"/>
    <w:p w14:paraId="1CAEC385" w14:textId="77777777" w:rsidR="00997602" w:rsidRPr="00854021" w:rsidRDefault="00997602" w:rsidP="00997602">
      <w:pPr>
        <w:pStyle w:val="ListParagraph"/>
        <w:numPr>
          <w:ilvl w:val="0"/>
          <w:numId w:val="41"/>
        </w:numPr>
      </w:pPr>
      <w:r w:rsidRPr="00854021">
        <w:t>To play music</w:t>
      </w:r>
    </w:p>
    <w:p w14:paraId="778F902B" w14:textId="77777777" w:rsidR="00997602" w:rsidRPr="00854021" w:rsidRDefault="00997602" w:rsidP="00997602">
      <w:r w:rsidRPr="00854021">
        <w:t xml:space="preserve">To play music, we'll need to import the </w:t>
      </w:r>
      <w:proofErr w:type="spellStart"/>
      <w:r w:rsidRPr="00854021">
        <w:t>os</w:t>
      </w:r>
      <w:proofErr w:type="spellEnd"/>
      <w:r w:rsidRPr="00854021">
        <w:t xml:space="preserve"> module. Use an import statement to directly import this module.</w:t>
      </w:r>
    </w:p>
    <w:p w14:paraId="599AAD11" w14:textId="2546F6A2" w:rsidR="00997602" w:rsidRPr="00854021" w:rsidRDefault="00997602" w:rsidP="00997602">
      <w:r w:rsidRPr="00854021">
        <w:t xml:space="preserve">With the aid of the </w:t>
      </w:r>
      <w:proofErr w:type="spellStart"/>
      <w:r w:rsidRPr="00854021">
        <w:t>os</w:t>
      </w:r>
      <w:proofErr w:type="spellEnd"/>
      <w:r w:rsidRPr="00854021">
        <w:t xml:space="preserve"> module, the music directory was opened and all of the songs in it were listed. You may play any music you want with the aid of </w:t>
      </w:r>
      <w:proofErr w:type="spellStart"/>
      <w:r w:rsidRPr="00854021">
        <w:t>os.startfile</w:t>
      </w:r>
      <w:proofErr w:type="spellEnd"/>
      <w:r w:rsidRPr="00854021">
        <w:t>. J.A.R.V.</w:t>
      </w:r>
      <w:r w:rsidR="00076E37">
        <w:t>O</w:t>
      </w:r>
      <w:r w:rsidRPr="00854021">
        <w:t xml:space="preserve"> will play the song randomly from the list.</w:t>
      </w:r>
    </w:p>
    <w:p w14:paraId="1DEE514D" w14:textId="77777777" w:rsidR="00997602" w:rsidRPr="00854021" w:rsidRDefault="00997602" w:rsidP="00997602"/>
    <w:p w14:paraId="5AB1AE91" w14:textId="77777777" w:rsidR="00997602" w:rsidRPr="00854021" w:rsidRDefault="00997602" w:rsidP="00997602">
      <w:pPr>
        <w:pStyle w:val="ListParagraph"/>
        <w:numPr>
          <w:ilvl w:val="0"/>
          <w:numId w:val="41"/>
        </w:numPr>
      </w:pPr>
      <w:r w:rsidRPr="00854021">
        <w:t>to find out what time it is</w:t>
      </w:r>
    </w:p>
    <w:p w14:paraId="636300E1" w14:textId="42314271" w:rsidR="00997602" w:rsidRPr="00854021" w:rsidRDefault="00997602" w:rsidP="00997602">
      <w:r w:rsidRPr="00854021">
        <w:t xml:space="preserve">The datetime() method is used </w:t>
      </w:r>
      <w:r w:rsidR="007F7562">
        <w:t xml:space="preserve">to start the </w:t>
      </w:r>
      <w:r w:rsidRPr="00854021">
        <w:t xml:space="preserve">code to save the current or live system time in a variable named </w:t>
      </w:r>
      <w:proofErr w:type="spellStart"/>
      <w:r w:rsidRPr="00854021">
        <w:t>strTime</w:t>
      </w:r>
      <w:proofErr w:type="spellEnd"/>
      <w:r w:rsidRPr="00854021">
        <w:t>. This variable is given an argument. The time string will now be transformed into speech.</w:t>
      </w:r>
    </w:p>
    <w:p w14:paraId="68259579" w14:textId="77777777" w:rsidR="00997602" w:rsidRPr="00854021" w:rsidRDefault="00997602" w:rsidP="00997602"/>
    <w:p w14:paraId="04E425B7" w14:textId="77777777" w:rsidR="00997602" w:rsidRPr="00854021" w:rsidRDefault="00997602" w:rsidP="00997602">
      <w:pPr>
        <w:pStyle w:val="ListParagraph"/>
        <w:numPr>
          <w:ilvl w:val="0"/>
          <w:numId w:val="41"/>
        </w:numPr>
      </w:pPr>
      <w:r w:rsidRPr="00854021">
        <w:t>To open the VS Code Program</w:t>
      </w:r>
    </w:p>
    <w:p w14:paraId="3F87A064" w14:textId="2A3E47A2" w:rsidR="00997602" w:rsidRPr="00854021" w:rsidRDefault="00997602" w:rsidP="00997602">
      <w:r w:rsidRPr="00854021">
        <w:t xml:space="preserve"> </w:t>
      </w:r>
      <w:proofErr w:type="spellStart"/>
      <w:r w:rsidRPr="00854021">
        <w:t>elif</w:t>
      </w:r>
      <w:proofErr w:type="spellEnd"/>
      <w:r w:rsidRPr="00854021">
        <w:t xml:space="preserve"> 'open code' in query:</w:t>
      </w:r>
    </w:p>
    <w:p w14:paraId="5120FE09" w14:textId="2DE25FF1" w:rsidR="00997602" w:rsidRPr="00854021" w:rsidRDefault="00997602" w:rsidP="00997602">
      <w:r w:rsidRPr="00854021">
        <w:lastRenderedPageBreak/>
        <w:t xml:space="preserve">The code </w:t>
      </w:r>
      <w:r w:rsidR="00527781">
        <w:t>route</w:t>
      </w:r>
      <w:r w:rsidRPr="00854021">
        <w:t xml:space="preserve"> of the </w:t>
      </w:r>
      <w:r w:rsidR="00527781" w:rsidRPr="00854021">
        <w:t>program</w:t>
      </w:r>
      <w:r w:rsidRPr="00854021">
        <w:t xml:space="preserve"> is necessary. It is </w:t>
      </w:r>
      <w:r w:rsidR="00527781">
        <w:t xml:space="preserve">important </w:t>
      </w:r>
      <w:r w:rsidRPr="00854021">
        <w:t>for opening VS Code or any other application.</w:t>
      </w:r>
    </w:p>
    <w:p w14:paraId="79BE73B6" w14:textId="77777777" w:rsidR="00997602" w:rsidRPr="00854021" w:rsidRDefault="00997602" w:rsidP="00997602">
      <w:r w:rsidRPr="00854021">
        <w:t>The following are the steps to obtain the application's code path:</w:t>
      </w:r>
    </w:p>
    <w:p w14:paraId="1A6A0228" w14:textId="77777777" w:rsidR="00997602" w:rsidRPr="00854021" w:rsidRDefault="00997602" w:rsidP="00997602">
      <w:r w:rsidRPr="00854021">
        <w:t>Step 1: Go to the file's location and open it.</w:t>
      </w:r>
    </w:p>
    <w:p w14:paraId="6FE187E1" w14:textId="77777777" w:rsidR="00997602" w:rsidRPr="00854021" w:rsidRDefault="00997602" w:rsidP="00997602">
      <w:r w:rsidRPr="00854021">
        <w:t>Step 2: Right-click the application and select properties from the menu.</w:t>
      </w:r>
    </w:p>
    <w:p w14:paraId="3A26AA4A" w14:textId="42DC1BBF" w:rsidR="00997602" w:rsidRPr="00854021" w:rsidRDefault="00997602" w:rsidP="00997602">
      <w:r w:rsidRPr="00854021">
        <w:t>Step 3: Take the target from the section and paste it into the target section.</w:t>
      </w:r>
    </w:p>
    <w:p w14:paraId="785FB3EB" w14:textId="77777777" w:rsidR="00997602" w:rsidRPr="00854021" w:rsidRDefault="00997602" w:rsidP="00997602">
      <w:r w:rsidRPr="00854021">
        <w:t xml:space="preserve">Save the application's target into a variable once you've copied it. I'm storing the target into a variable named </w:t>
      </w:r>
      <w:proofErr w:type="spellStart"/>
      <w:r w:rsidRPr="00854021">
        <w:t>codePath</w:t>
      </w:r>
      <w:proofErr w:type="spellEnd"/>
      <w:r w:rsidRPr="00854021">
        <w:t xml:space="preserve">, and then we're opening the </w:t>
      </w:r>
      <w:proofErr w:type="spellStart"/>
      <w:r w:rsidRPr="00854021">
        <w:t>programme</w:t>
      </w:r>
      <w:proofErr w:type="spellEnd"/>
      <w:r w:rsidRPr="00854021">
        <w:t xml:space="preserve"> with the </w:t>
      </w:r>
      <w:proofErr w:type="spellStart"/>
      <w:r w:rsidRPr="00854021">
        <w:t>os</w:t>
      </w:r>
      <w:proofErr w:type="spellEnd"/>
      <w:r w:rsidRPr="00854021">
        <w:t xml:space="preserve"> module.</w:t>
      </w:r>
    </w:p>
    <w:p w14:paraId="15FD49CC" w14:textId="3104C33E" w:rsidR="00614104" w:rsidRPr="00854021" w:rsidRDefault="00614104" w:rsidP="00614104"/>
    <w:p w14:paraId="1EC2FAD7" w14:textId="391DD15D" w:rsidR="00614104" w:rsidRPr="00854021" w:rsidRDefault="00614104" w:rsidP="00614104"/>
    <w:p w14:paraId="47F5ACA9" w14:textId="36ED9B00" w:rsidR="00614104" w:rsidRPr="00854021" w:rsidRDefault="00614104" w:rsidP="00614104"/>
    <w:p w14:paraId="7FF5F637" w14:textId="3197FB93" w:rsidR="00997602" w:rsidRPr="00854021" w:rsidRDefault="00997602" w:rsidP="00997602">
      <w:pPr>
        <w:pStyle w:val="ListParagraph"/>
        <w:numPr>
          <w:ilvl w:val="0"/>
          <w:numId w:val="41"/>
        </w:numPr>
        <w:rPr>
          <w:b/>
          <w:bCs/>
        </w:rPr>
      </w:pPr>
      <w:r w:rsidRPr="00854021">
        <w:rPr>
          <w:b/>
          <w:bCs/>
        </w:rPr>
        <w:t>Sending mails</w:t>
      </w:r>
    </w:p>
    <w:p w14:paraId="4DC16351" w14:textId="0EB037CC" w:rsidR="00997602" w:rsidRPr="00854021" w:rsidRDefault="00997602" w:rsidP="00997602">
      <w:r w:rsidRPr="00854021">
        <w:t xml:space="preserve">To </w:t>
      </w:r>
      <w:r w:rsidR="00765987">
        <w:t>mail anyone</w:t>
      </w:r>
      <w:r w:rsidRPr="00854021">
        <w:t xml:space="preserve">, </w:t>
      </w:r>
      <w:proofErr w:type="spellStart"/>
      <w:r w:rsidRPr="00854021">
        <w:t>smtplib</w:t>
      </w:r>
      <w:proofErr w:type="spellEnd"/>
      <w:r w:rsidRPr="00854021">
        <w:t xml:space="preserve"> module is imported. The Simple Mail Transfer Protocol  is a protocol for sending and routing emails between mail servers. An instance method named </w:t>
      </w:r>
      <w:proofErr w:type="spellStart"/>
      <w:r w:rsidRPr="00854021">
        <w:t>sendmail</w:t>
      </w:r>
      <w:proofErr w:type="spellEnd"/>
      <w:r w:rsidRPr="00854021">
        <w:t xml:space="preserve"> is present. We may send an email with this instance method. There are three factors to consider:</w:t>
      </w:r>
    </w:p>
    <w:p w14:paraId="0F0BE894" w14:textId="77777777" w:rsidR="00997602" w:rsidRPr="00854021" w:rsidRDefault="00997602" w:rsidP="00997602">
      <w:r w:rsidRPr="00854021">
        <w:t>• The sender: This is the sender's email address.</w:t>
      </w:r>
    </w:p>
    <w:p w14:paraId="56E63A8C" w14:textId="77777777" w:rsidR="00997602" w:rsidRPr="00854021" w:rsidRDefault="00997602" w:rsidP="00997602">
      <w:r w:rsidRPr="00854021">
        <w:t>• The recipient: The recipient's email address.</w:t>
      </w:r>
    </w:p>
    <w:p w14:paraId="59610352" w14:textId="77777777" w:rsidR="00997602" w:rsidRPr="00854021" w:rsidRDefault="00997602" w:rsidP="00997602">
      <w:r w:rsidRPr="00854021">
        <w:t>• The message: A multi-recipient string message.</w:t>
      </w:r>
    </w:p>
    <w:p w14:paraId="79C9414B" w14:textId="77777777" w:rsidR="00997602" w:rsidRPr="00854021" w:rsidRDefault="00997602" w:rsidP="00997602"/>
    <w:p w14:paraId="38DAD8A7" w14:textId="77777777" w:rsidR="00997602" w:rsidRPr="00854021" w:rsidRDefault="00997602" w:rsidP="00997602"/>
    <w:p w14:paraId="3EB642A1" w14:textId="77777777" w:rsidR="00997602" w:rsidRPr="00854021" w:rsidRDefault="00997602" w:rsidP="00997602">
      <w:r w:rsidRPr="00854021">
        <w:t>Defining the Send Email feature</w:t>
      </w:r>
    </w:p>
    <w:p w14:paraId="7126EAA9" w14:textId="77777777" w:rsidR="00997602" w:rsidRPr="00854021" w:rsidRDefault="00997602" w:rsidP="00997602">
      <w:r w:rsidRPr="00854021">
        <w:t xml:space="preserve">We'll construct a </w:t>
      </w:r>
      <w:proofErr w:type="spellStart"/>
      <w:r w:rsidRPr="00854021">
        <w:t>sendEmail</w:t>
      </w:r>
      <w:proofErr w:type="spellEnd"/>
      <w:r w:rsidRPr="00854021">
        <w:t>() method to assist us in sending emails to one or more recipients.</w:t>
      </w:r>
    </w:p>
    <w:p w14:paraId="7D053CDE" w14:textId="77777777" w:rsidR="00997602" w:rsidRPr="00854021" w:rsidRDefault="00997602" w:rsidP="00997602">
      <w:r w:rsidRPr="00854021">
        <w:t xml:space="preserve">We're </w:t>
      </w:r>
      <w:proofErr w:type="spellStart"/>
      <w:r w:rsidRPr="00854021">
        <w:t>utilising</w:t>
      </w:r>
      <w:proofErr w:type="spellEnd"/>
      <w:r w:rsidRPr="00854021">
        <w:t xml:space="preserve"> the SMTP module in the preceding code, which we've already examined.</w:t>
      </w:r>
    </w:p>
    <w:p w14:paraId="4CFD0B02" w14:textId="77777777" w:rsidR="00997602" w:rsidRPr="00854021" w:rsidRDefault="00997602" w:rsidP="00997602">
      <w:r w:rsidRPr="00854021">
        <w:t xml:space="preserve">Remember to activate the 'less secure applications' setting in your Gmail account as well. The </w:t>
      </w:r>
      <w:proofErr w:type="spellStart"/>
      <w:r w:rsidRPr="00854021">
        <w:t>sendEmail</w:t>
      </w:r>
      <w:proofErr w:type="spellEnd"/>
      <w:r w:rsidRPr="00854021">
        <w:t xml:space="preserve"> function will not operate correctly if this is not done.</w:t>
      </w:r>
    </w:p>
    <w:p w14:paraId="229C1708" w14:textId="77777777" w:rsidR="00997602" w:rsidRPr="00854021" w:rsidRDefault="00997602" w:rsidP="00997602"/>
    <w:p w14:paraId="592C5670" w14:textId="77777777" w:rsidR="00997602" w:rsidRPr="00854021" w:rsidRDefault="00997602" w:rsidP="00997602">
      <w:r w:rsidRPr="00854021">
        <w:t xml:space="preserve">Within the main() function, call the </w:t>
      </w:r>
      <w:proofErr w:type="spellStart"/>
      <w:r w:rsidRPr="00854021">
        <w:t>sendEmail</w:t>
      </w:r>
      <w:proofErr w:type="spellEnd"/>
      <w:r w:rsidRPr="00854021">
        <w:t>() method:</w:t>
      </w:r>
    </w:p>
    <w:p w14:paraId="14FCD9F0" w14:textId="77777777" w:rsidR="00997602" w:rsidRPr="00854021" w:rsidRDefault="00997602" w:rsidP="00997602">
      <w:proofErr w:type="spellStart"/>
      <w:r w:rsidRPr="00854021">
        <w:t>elif</w:t>
      </w:r>
      <w:proofErr w:type="spellEnd"/>
      <w:r w:rsidRPr="00854021">
        <w:t xml:space="preserve"> 'email to a person' in query:</w:t>
      </w:r>
    </w:p>
    <w:p w14:paraId="43417818" w14:textId="77777777" w:rsidR="00997602" w:rsidRPr="00854021" w:rsidRDefault="00997602" w:rsidP="00997602">
      <w:r w:rsidRPr="00854021">
        <w:t>To address any conceivable issue while sending emails, we use the try and except block.</w:t>
      </w:r>
    </w:p>
    <w:p w14:paraId="6687B3A4" w14:textId="7A27448F" w:rsidR="00997602" w:rsidRPr="00854021" w:rsidRDefault="00997602" w:rsidP="00997602">
      <w:r w:rsidRPr="00854021">
        <w:t xml:space="preserve">      </w:t>
      </w:r>
    </w:p>
    <w:p w14:paraId="4F7E1C28" w14:textId="340B0E43" w:rsidR="00854021" w:rsidRPr="00854021" w:rsidRDefault="00854021" w:rsidP="00997602"/>
    <w:p w14:paraId="4EE4B808" w14:textId="77777777" w:rsidR="00854021" w:rsidRPr="00854021" w:rsidRDefault="00854021" w:rsidP="00854021">
      <w:pPr>
        <w:rPr>
          <w:b/>
          <w:bCs/>
        </w:rPr>
      </w:pPr>
      <w:r w:rsidRPr="00854021">
        <w:rPr>
          <w:b/>
          <w:bCs/>
        </w:rPr>
        <w:t>Result &amp; Analysis</w:t>
      </w:r>
    </w:p>
    <w:p w14:paraId="3774E439" w14:textId="77777777" w:rsidR="00854021" w:rsidRPr="00854021" w:rsidRDefault="00854021" w:rsidP="00854021"/>
    <w:p w14:paraId="1A6425F7" w14:textId="77777777" w:rsidR="00854021" w:rsidRPr="00854021" w:rsidRDefault="00854021" w:rsidP="00854021">
      <w:r w:rsidRPr="00854021">
        <w:t xml:space="preserve">At first we used </w:t>
      </w:r>
      <w:proofErr w:type="spellStart"/>
      <w:r w:rsidRPr="00854021">
        <w:t>gTTS</w:t>
      </w:r>
      <w:proofErr w:type="spellEnd"/>
      <w:r w:rsidRPr="00854021">
        <w:t xml:space="preserve"> API(Google text to speech). It is an </w:t>
      </w:r>
      <w:proofErr w:type="spellStart"/>
      <w:r w:rsidRPr="00854021">
        <w:t>api</w:t>
      </w:r>
      <w:proofErr w:type="spellEnd"/>
      <w:r w:rsidRPr="00854021">
        <w:t xml:space="preserve"> which is very easy to use, which converts text into speech.</w:t>
      </w:r>
    </w:p>
    <w:p w14:paraId="0F11449B" w14:textId="77777777" w:rsidR="00854021" w:rsidRPr="00854021" w:rsidRDefault="00854021" w:rsidP="00854021"/>
    <w:p w14:paraId="2481B9EA" w14:textId="77777777" w:rsidR="00854021" w:rsidRPr="00854021" w:rsidRDefault="00854021" w:rsidP="00854021">
      <w:r w:rsidRPr="00854021">
        <w:t xml:space="preserve">Features of </w:t>
      </w:r>
      <w:proofErr w:type="spellStart"/>
      <w:r w:rsidRPr="00854021">
        <w:t>gTTS</w:t>
      </w:r>
      <w:proofErr w:type="spellEnd"/>
      <w:r w:rsidRPr="00854021">
        <w:t>-</w:t>
      </w:r>
    </w:p>
    <w:p w14:paraId="1FC6040D" w14:textId="77777777" w:rsidR="00854021" w:rsidRPr="00854021" w:rsidRDefault="00854021" w:rsidP="00854021">
      <w:pPr>
        <w:pStyle w:val="ListParagraph"/>
        <w:numPr>
          <w:ilvl w:val="0"/>
          <w:numId w:val="42"/>
        </w:numPr>
      </w:pPr>
      <w:r w:rsidRPr="00854021">
        <w:t>Customizable speech-specific sentence tokenizer that can read any length of text while maintaining proper intonation, abbreviations, decimals, and other features;</w:t>
      </w:r>
    </w:p>
    <w:p w14:paraId="0A96297D" w14:textId="77777777" w:rsidR="00854021" w:rsidRPr="00854021" w:rsidRDefault="00854021" w:rsidP="00854021">
      <w:pPr>
        <w:pStyle w:val="ListParagraph"/>
        <w:numPr>
          <w:ilvl w:val="0"/>
          <w:numId w:val="42"/>
        </w:numPr>
      </w:pPr>
      <w:r w:rsidRPr="00854021">
        <w:t xml:space="preserve">Text pre-processors that can be </w:t>
      </w:r>
      <w:proofErr w:type="spellStart"/>
      <w:r w:rsidRPr="00854021">
        <w:t>customised</w:t>
      </w:r>
      <w:proofErr w:type="spellEnd"/>
      <w:r w:rsidRPr="00854021">
        <w:t xml:space="preserve"> to give features such as pronunciation adjustments;</w:t>
      </w:r>
    </w:p>
    <w:p w14:paraId="3DC24DD1" w14:textId="77777777" w:rsidR="00854021" w:rsidRPr="00854021" w:rsidRDefault="00854021" w:rsidP="00854021">
      <w:pPr>
        <w:pStyle w:val="ListParagraph"/>
        <w:numPr>
          <w:ilvl w:val="0"/>
          <w:numId w:val="42"/>
        </w:numPr>
      </w:pPr>
      <w:r w:rsidRPr="00854021">
        <w:t>Languages that are supported are automatically retrieved.</w:t>
      </w:r>
    </w:p>
    <w:p w14:paraId="6230279C" w14:textId="77777777" w:rsidR="00854021" w:rsidRPr="00854021" w:rsidRDefault="00854021" w:rsidP="00854021">
      <w:pPr>
        <w:ind w:left="360"/>
      </w:pPr>
    </w:p>
    <w:p w14:paraId="6C6C7FF5" w14:textId="77777777" w:rsidR="00854021" w:rsidRPr="00854021" w:rsidRDefault="00854021" w:rsidP="00854021"/>
    <w:p w14:paraId="1975D69D" w14:textId="77777777" w:rsidR="00854021" w:rsidRPr="00854021" w:rsidRDefault="00854021" w:rsidP="00854021">
      <w:r w:rsidRPr="00854021">
        <w:t>Google Text-to-speech did not give good results as there were problems in importing the API and calling it. Also, it was difficult to build a perfect system.</w:t>
      </w:r>
    </w:p>
    <w:p w14:paraId="58B6FB35" w14:textId="77777777" w:rsidR="00854021" w:rsidRPr="00854021" w:rsidRDefault="00854021" w:rsidP="00854021"/>
    <w:p w14:paraId="7ED0069A" w14:textId="77777777" w:rsidR="00854021" w:rsidRPr="00854021" w:rsidRDefault="00854021" w:rsidP="00854021">
      <w:r w:rsidRPr="00854021">
        <w:t>To overcome these problems we used Pyttsx3 and Sapi5.</w:t>
      </w:r>
    </w:p>
    <w:p w14:paraId="0D9A46CC" w14:textId="77777777" w:rsidR="00854021" w:rsidRPr="00854021" w:rsidRDefault="00854021" w:rsidP="00854021"/>
    <w:p w14:paraId="729AB588" w14:textId="77777777" w:rsidR="00854021" w:rsidRPr="00854021" w:rsidRDefault="00854021" w:rsidP="00854021">
      <w:r w:rsidRPr="00854021">
        <w:t>pyttsx3 is a library in python which converts text to speech. One of the main advantage of this library is that it does not need internet.</w:t>
      </w:r>
    </w:p>
    <w:p w14:paraId="34330FCD" w14:textId="77777777" w:rsidR="00854021" w:rsidRPr="00854021" w:rsidRDefault="00854021" w:rsidP="00854021"/>
    <w:p w14:paraId="25F20CCE" w14:textId="77777777" w:rsidR="00854021" w:rsidRPr="00854021" w:rsidRDefault="00854021" w:rsidP="00854021">
      <w:proofErr w:type="spellStart"/>
      <w:r w:rsidRPr="00854021">
        <w:t>Sapi</w:t>
      </w:r>
      <w:proofErr w:type="spellEnd"/>
      <w:r w:rsidRPr="00854021">
        <w:t xml:space="preserve"> 5 is an API developed by Microsoft it aids in voice synthesis and recognition.</w:t>
      </w:r>
    </w:p>
    <w:p w14:paraId="51E212CD" w14:textId="77777777" w:rsidR="00854021" w:rsidRPr="00854021" w:rsidRDefault="00854021" w:rsidP="00854021"/>
    <w:p w14:paraId="68F825C0" w14:textId="77777777" w:rsidR="00854021" w:rsidRPr="00854021" w:rsidRDefault="00854021" w:rsidP="00854021"/>
    <w:p w14:paraId="12CD2A71" w14:textId="77777777" w:rsidR="00854021" w:rsidRPr="00854021" w:rsidRDefault="00854021" w:rsidP="00854021">
      <w:r w:rsidRPr="00854021">
        <w:t>Result:</w:t>
      </w:r>
    </w:p>
    <w:p w14:paraId="63E1F5E8" w14:textId="77777777" w:rsidR="00854021" w:rsidRPr="00854021" w:rsidRDefault="00854021" w:rsidP="00854021">
      <w:r w:rsidRPr="00854021">
        <w:rPr>
          <w:noProof/>
        </w:rPr>
        <w:drawing>
          <wp:inline distT="0" distB="0" distL="0" distR="0" wp14:anchorId="40E70230" wp14:editId="794BBCBB">
            <wp:extent cx="5207635" cy="277074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5345" cy="2785485"/>
                    </a:xfrm>
                    <a:prstGeom prst="rect">
                      <a:avLst/>
                    </a:prstGeom>
                  </pic:spPr>
                </pic:pic>
              </a:graphicData>
            </a:graphic>
          </wp:inline>
        </w:drawing>
      </w:r>
    </w:p>
    <w:p w14:paraId="6EA3C2B5" w14:textId="77777777" w:rsidR="00854021" w:rsidRPr="00854021" w:rsidRDefault="00854021" w:rsidP="00854021"/>
    <w:p w14:paraId="1B719C82" w14:textId="77777777" w:rsidR="00854021" w:rsidRPr="00854021" w:rsidRDefault="00854021" w:rsidP="00854021"/>
    <w:p w14:paraId="708DD95A" w14:textId="77777777" w:rsidR="00854021" w:rsidRPr="00854021" w:rsidRDefault="00854021" w:rsidP="00854021"/>
    <w:p w14:paraId="0CD83F65" w14:textId="77777777" w:rsidR="00854021" w:rsidRPr="00854021" w:rsidRDefault="00854021" w:rsidP="00854021">
      <w:r w:rsidRPr="00854021">
        <w:rPr>
          <w:noProof/>
        </w:rPr>
        <w:drawing>
          <wp:inline distT="0" distB="0" distL="0" distR="0" wp14:anchorId="69945535" wp14:editId="7A95B515">
            <wp:extent cx="5207635" cy="2902944"/>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4482" cy="2917910"/>
                    </a:xfrm>
                    <a:prstGeom prst="rect">
                      <a:avLst/>
                    </a:prstGeom>
                  </pic:spPr>
                </pic:pic>
              </a:graphicData>
            </a:graphic>
          </wp:inline>
        </w:drawing>
      </w:r>
    </w:p>
    <w:p w14:paraId="5F04B62B" w14:textId="77777777" w:rsidR="00854021" w:rsidRPr="00854021" w:rsidRDefault="00854021" w:rsidP="00854021"/>
    <w:p w14:paraId="52CD7D77" w14:textId="77777777" w:rsidR="00854021" w:rsidRPr="00854021" w:rsidRDefault="00854021" w:rsidP="00854021">
      <w:r w:rsidRPr="00854021">
        <w:rPr>
          <w:noProof/>
        </w:rPr>
        <w:lastRenderedPageBreak/>
        <w:drawing>
          <wp:inline distT="0" distB="0" distL="0" distR="0" wp14:anchorId="5C50D6DF" wp14:editId="245006C0">
            <wp:extent cx="5083806" cy="277074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995" cy="2971955"/>
                    </a:xfrm>
                    <a:prstGeom prst="rect">
                      <a:avLst/>
                    </a:prstGeom>
                  </pic:spPr>
                </pic:pic>
              </a:graphicData>
            </a:graphic>
          </wp:inline>
        </w:drawing>
      </w:r>
    </w:p>
    <w:p w14:paraId="30532303" w14:textId="77777777" w:rsidR="00854021" w:rsidRPr="00854021" w:rsidRDefault="00854021" w:rsidP="00854021"/>
    <w:p w14:paraId="0072E955" w14:textId="77777777" w:rsidR="00854021" w:rsidRPr="00854021" w:rsidRDefault="00854021" w:rsidP="00854021">
      <w:pPr>
        <w:pStyle w:val="ListParagraph"/>
        <w:numPr>
          <w:ilvl w:val="0"/>
          <w:numId w:val="43"/>
        </w:numPr>
      </w:pPr>
      <w:r w:rsidRPr="00854021">
        <w:t xml:space="preserve">First and foremost, we constructed the </w:t>
      </w:r>
      <w:proofErr w:type="spellStart"/>
      <w:r w:rsidRPr="00854021">
        <w:t>wishme</w:t>
      </w:r>
      <w:proofErr w:type="spellEnd"/>
      <w:r w:rsidRPr="00854021">
        <w:t>() function, which provides greeting functionality based on the time of our A.I. system.</w:t>
      </w:r>
    </w:p>
    <w:p w14:paraId="536E210B" w14:textId="77777777" w:rsidR="00854021" w:rsidRPr="00854021" w:rsidRDefault="00854021" w:rsidP="00854021">
      <w:pPr>
        <w:pStyle w:val="ListParagraph"/>
        <w:numPr>
          <w:ilvl w:val="0"/>
          <w:numId w:val="43"/>
        </w:numPr>
      </w:pPr>
      <w:r w:rsidRPr="00854021">
        <w:t xml:space="preserve">We implemented a </w:t>
      </w:r>
      <w:proofErr w:type="spellStart"/>
      <w:r w:rsidRPr="00854021">
        <w:t>takeCommand</w:t>
      </w:r>
      <w:proofErr w:type="spellEnd"/>
      <w:r w:rsidRPr="00854021">
        <w:t xml:space="preserve">() function after the </w:t>
      </w:r>
      <w:proofErr w:type="spellStart"/>
      <w:r w:rsidRPr="00854021">
        <w:t>wishme</w:t>
      </w:r>
      <w:proofErr w:type="spellEnd"/>
      <w:r w:rsidRPr="00854021">
        <w:t>() function to assist our A.I in taking commands from the user. This method is also in charge of returning a string representation of the user's inquiry.</w:t>
      </w:r>
    </w:p>
    <w:p w14:paraId="42F6818F" w14:textId="77777777" w:rsidR="00854021" w:rsidRPr="00854021" w:rsidRDefault="00854021" w:rsidP="00854021">
      <w:pPr>
        <w:pStyle w:val="ListParagraph"/>
        <w:numPr>
          <w:ilvl w:val="0"/>
          <w:numId w:val="43"/>
        </w:numPr>
      </w:pPr>
      <w:r w:rsidRPr="00854021">
        <w:t>We created the coding logic for several websites such as Google, YouTube, and Stack Overflow.</w:t>
      </w:r>
    </w:p>
    <w:p w14:paraId="05D512BC" w14:textId="77777777" w:rsidR="00854021" w:rsidRPr="00854021" w:rsidRDefault="00854021" w:rsidP="00854021">
      <w:pPr>
        <w:pStyle w:val="ListParagraph"/>
        <w:numPr>
          <w:ilvl w:val="0"/>
          <w:numId w:val="43"/>
        </w:numPr>
        <w:rPr>
          <w:lang w:eastAsia="en-GB"/>
        </w:rPr>
      </w:pPr>
      <w:r w:rsidRPr="00854021">
        <w:rPr>
          <w:lang w:eastAsia="en-GB"/>
        </w:rPr>
        <w:t>Finally, we added the ability to send emails.</w:t>
      </w:r>
    </w:p>
    <w:p w14:paraId="5A3C6A39" w14:textId="77777777" w:rsidR="00854021" w:rsidRPr="00854021" w:rsidRDefault="00854021" w:rsidP="00854021"/>
    <w:p w14:paraId="5AC3E1D3" w14:textId="77777777" w:rsidR="00854021" w:rsidRPr="00854021" w:rsidRDefault="00854021" w:rsidP="00854021"/>
    <w:p w14:paraId="27BB42AE" w14:textId="77777777" w:rsidR="00854021" w:rsidRPr="00854021" w:rsidRDefault="00854021" w:rsidP="00854021"/>
    <w:p w14:paraId="55F9DDAF" w14:textId="77777777" w:rsidR="00854021" w:rsidRPr="00854021" w:rsidRDefault="00854021" w:rsidP="00854021"/>
    <w:p w14:paraId="6DBA5F8F" w14:textId="77777777" w:rsidR="00854021" w:rsidRPr="00854021" w:rsidRDefault="00854021" w:rsidP="00854021">
      <w:pPr>
        <w:rPr>
          <w:b/>
          <w:bCs/>
        </w:rPr>
      </w:pPr>
      <w:r w:rsidRPr="00854021">
        <w:rPr>
          <w:b/>
          <w:bCs/>
        </w:rPr>
        <w:t>Comparison with Google Assistant:</w:t>
      </w:r>
    </w:p>
    <w:p w14:paraId="21F0DAC0" w14:textId="77777777" w:rsidR="00854021" w:rsidRPr="00854021" w:rsidRDefault="00854021" w:rsidP="00854021">
      <w:r w:rsidRPr="00854021">
        <w:t>Google Assistant is a virtual assistant developed by Google it employs artificial intelligence.</w:t>
      </w:r>
    </w:p>
    <w:p w14:paraId="3004BD82" w14:textId="4749A310" w:rsidR="00854021" w:rsidRDefault="00854021" w:rsidP="00854021">
      <w:pPr>
        <w:rPr>
          <w:lang w:val="en-GB"/>
        </w:rPr>
      </w:pPr>
      <w:r w:rsidRPr="00854021">
        <w:t xml:space="preserve">Unlike Google Now, the company's previous virtual helper, the Google Assistant can hold two-way conversations.  Whereas </w:t>
      </w:r>
      <w:proofErr w:type="spellStart"/>
      <w:r w:rsidRPr="00854021">
        <w:t>Jarvo</w:t>
      </w:r>
      <w:proofErr w:type="spellEnd"/>
      <w:r w:rsidRPr="00854021">
        <w:t xml:space="preserve"> is a simple voice assistant that has limited capabilities like </w:t>
      </w:r>
      <w:r w:rsidRPr="00854021">
        <w:rPr>
          <w:lang w:val="en-GB"/>
        </w:rPr>
        <w:t xml:space="preserve">sending emails on your behalf, doing </w:t>
      </w:r>
      <w:proofErr w:type="spellStart"/>
      <w:r w:rsidRPr="00854021">
        <w:rPr>
          <w:lang w:val="en-GB"/>
        </w:rPr>
        <w:t>wikipedia</w:t>
      </w:r>
      <w:proofErr w:type="spellEnd"/>
      <w:r w:rsidRPr="00854021">
        <w:rPr>
          <w:lang w:val="en-GB"/>
        </w:rPr>
        <w:t xml:space="preserve"> searches without opening web browser and performing various other tasks like playing music. Also Google Assistant is written in C++ and </w:t>
      </w:r>
      <w:proofErr w:type="spellStart"/>
      <w:r w:rsidRPr="00854021">
        <w:rPr>
          <w:lang w:val="en-GB"/>
        </w:rPr>
        <w:t>Jarvo</w:t>
      </w:r>
      <w:proofErr w:type="spellEnd"/>
      <w:r w:rsidRPr="00854021">
        <w:rPr>
          <w:lang w:val="en-GB"/>
        </w:rPr>
        <w:t xml:space="preserve"> in Python.</w:t>
      </w:r>
    </w:p>
    <w:p w14:paraId="6F017A3F" w14:textId="26BBB022" w:rsidR="00246E01" w:rsidRDefault="00246E01" w:rsidP="00854021">
      <w:pPr>
        <w:rPr>
          <w:lang w:val="en-GB"/>
        </w:rPr>
      </w:pPr>
    </w:p>
    <w:p w14:paraId="550B1CE2" w14:textId="77777777" w:rsidR="00246E01" w:rsidRPr="00186108" w:rsidRDefault="00246E01" w:rsidP="00246E01">
      <w:pPr>
        <w:rPr>
          <w:b/>
          <w:bCs/>
        </w:rPr>
      </w:pPr>
      <w:r w:rsidRPr="00186108">
        <w:rPr>
          <w:b/>
          <w:bCs/>
        </w:rPr>
        <w:t>CONCLUSION</w:t>
      </w:r>
    </w:p>
    <w:p w14:paraId="272EF11D" w14:textId="0D41C056" w:rsidR="00854021" w:rsidRDefault="00246E01" w:rsidP="00997602">
      <w:pPr>
        <w:rPr>
          <w:color w:val="000000" w:themeColor="text1"/>
          <w:shd w:val="clear" w:color="auto" w:fill="F8F9FA"/>
        </w:rPr>
      </w:pPr>
      <w:r>
        <w:t xml:space="preserve">Our voice assistant named </w:t>
      </w:r>
      <w:proofErr w:type="spellStart"/>
      <w:r>
        <w:t>jarvo</w:t>
      </w:r>
      <w:proofErr w:type="spellEnd"/>
      <w:r w:rsidR="00CE7107">
        <w:t xml:space="preserve"> uses</w:t>
      </w:r>
      <w:r w:rsidR="00CE7107" w:rsidRPr="00854021">
        <w:rPr>
          <w:color w:val="000000" w:themeColor="text1"/>
          <w:shd w:val="clear" w:color="auto" w:fill="F8F9FA"/>
          <w:lang w:val="en-IN"/>
        </w:rPr>
        <w:t xml:space="preserve"> </w:t>
      </w:r>
      <w:r w:rsidR="00CE7107">
        <w:rPr>
          <w:color w:val="000000" w:themeColor="text1"/>
          <w:shd w:val="clear" w:color="auto" w:fill="F8F9FA"/>
          <w:lang w:val="en-IN"/>
        </w:rPr>
        <w:t xml:space="preserve">specific </w:t>
      </w:r>
      <w:r w:rsidR="00CE7107" w:rsidRPr="00854021">
        <w:rPr>
          <w:color w:val="000000" w:themeColor="text1"/>
          <w:shd w:val="clear" w:color="auto" w:fill="F8F9FA"/>
          <w:lang w:val="en-IN"/>
        </w:rPr>
        <w:t>v</w:t>
      </w:r>
      <w:r w:rsidR="00CE7107">
        <w:rPr>
          <w:color w:val="000000" w:themeColor="text1"/>
          <w:shd w:val="clear" w:color="auto" w:fill="F8F9FA"/>
          <w:lang w:val="en-IN"/>
        </w:rPr>
        <w:t xml:space="preserve">oice </w:t>
      </w:r>
      <w:r w:rsidR="00CE7107" w:rsidRPr="00854021">
        <w:rPr>
          <w:color w:val="000000" w:themeColor="text1"/>
          <w:shd w:val="clear" w:color="auto" w:fill="F8F9FA"/>
          <w:lang w:val="en-IN"/>
        </w:rPr>
        <w:t xml:space="preserve"> commands and returns </w:t>
      </w:r>
      <w:r w:rsidR="00CE7107">
        <w:rPr>
          <w:color w:val="000000" w:themeColor="text1"/>
          <w:shd w:val="clear" w:color="auto" w:fill="F8F9FA"/>
          <w:lang w:val="en-IN"/>
        </w:rPr>
        <w:t>some of important</w:t>
      </w:r>
      <w:r w:rsidR="00CE7107" w:rsidRPr="00854021">
        <w:rPr>
          <w:color w:val="000000" w:themeColor="text1"/>
          <w:shd w:val="clear" w:color="auto" w:fill="F8F9FA"/>
          <w:lang w:val="en-IN"/>
        </w:rPr>
        <w:t xml:space="preserve"> information or perform</w:t>
      </w:r>
      <w:r w:rsidR="00CE7107" w:rsidRPr="00854021">
        <w:rPr>
          <w:color w:val="000000" w:themeColor="text1"/>
          <w:shd w:val="clear" w:color="auto" w:fill="F8F9FA"/>
        </w:rPr>
        <w:t>s</w:t>
      </w:r>
      <w:r w:rsidR="00CE7107" w:rsidRPr="00854021">
        <w:rPr>
          <w:color w:val="000000" w:themeColor="text1"/>
          <w:shd w:val="clear" w:color="auto" w:fill="F8F9FA"/>
          <w:lang w:val="en-IN"/>
        </w:rPr>
        <w:t xml:space="preserve"> specific</w:t>
      </w:r>
      <w:r w:rsidR="00CE7107" w:rsidRPr="00854021">
        <w:rPr>
          <w:color w:val="000000" w:themeColor="text1"/>
          <w:shd w:val="clear" w:color="auto" w:fill="F8F9FA"/>
        </w:rPr>
        <w:t>ed</w:t>
      </w:r>
      <w:r w:rsidR="00CE7107" w:rsidRPr="00854021">
        <w:rPr>
          <w:color w:val="000000" w:themeColor="text1"/>
          <w:shd w:val="clear" w:color="auto" w:fill="F8F9FA"/>
          <w:lang w:val="en-IN"/>
        </w:rPr>
        <w:t xml:space="preserve"> actions as </w:t>
      </w:r>
      <w:r w:rsidR="00CE7107">
        <w:rPr>
          <w:color w:val="000000" w:themeColor="text1"/>
          <w:shd w:val="clear" w:color="auto" w:fill="F8F9FA"/>
          <w:lang w:val="en-IN"/>
        </w:rPr>
        <w:t xml:space="preserve">required </w:t>
      </w:r>
      <w:r w:rsidR="00CE7107" w:rsidRPr="00854021">
        <w:rPr>
          <w:color w:val="000000" w:themeColor="text1"/>
          <w:shd w:val="clear" w:color="auto" w:fill="F8F9FA"/>
          <w:lang w:val="en-IN"/>
        </w:rPr>
        <w:t>by the user by using speech recognition</w:t>
      </w:r>
      <w:r w:rsidR="00CE7107" w:rsidRPr="00854021">
        <w:rPr>
          <w:color w:val="000000" w:themeColor="text1"/>
          <w:shd w:val="clear" w:color="auto" w:fill="F8F9FA"/>
        </w:rPr>
        <w:t xml:space="preserve">, </w:t>
      </w:r>
      <w:r w:rsidR="00CE7107" w:rsidRPr="00854021">
        <w:rPr>
          <w:color w:val="000000" w:themeColor="text1"/>
          <w:shd w:val="clear" w:color="auto" w:fill="F8F9FA"/>
          <w:lang w:val="en-IN"/>
        </w:rPr>
        <w:t>language processing and voice synthesis</w:t>
      </w:r>
      <w:r w:rsidR="00CE7107" w:rsidRPr="00854021">
        <w:rPr>
          <w:color w:val="000000" w:themeColor="text1"/>
          <w:shd w:val="clear" w:color="auto" w:fill="F8F9FA"/>
        </w:rPr>
        <w:t>.</w:t>
      </w:r>
    </w:p>
    <w:p w14:paraId="7259EB0C" w14:textId="037F133B" w:rsidR="00186108" w:rsidRPr="00854021" w:rsidRDefault="00186108" w:rsidP="00186108">
      <w:pPr>
        <w:rPr>
          <w:color w:val="000000" w:themeColor="text1"/>
          <w:shd w:val="clear" w:color="auto" w:fill="F8F9FA"/>
        </w:rPr>
      </w:pPr>
      <w:r w:rsidRPr="00854021">
        <w:rPr>
          <w:color w:val="000000" w:themeColor="text1"/>
          <w:shd w:val="clear" w:color="auto" w:fill="F8F9FA"/>
        </w:rPr>
        <w:t>This can be done with just a single voice command. This would make life easier and will save a lot of time.</w:t>
      </w:r>
    </w:p>
    <w:p w14:paraId="2E7C51C6" w14:textId="77777777" w:rsidR="00186108" w:rsidRPr="00854021" w:rsidRDefault="00186108" w:rsidP="00997602"/>
    <w:p w14:paraId="7F0378D6" w14:textId="77777777" w:rsidR="00997602" w:rsidRPr="00854021" w:rsidRDefault="00997602" w:rsidP="00997602"/>
    <w:p w14:paraId="433F96EA" w14:textId="77777777" w:rsidR="00997602" w:rsidRPr="00854021" w:rsidRDefault="00997602" w:rsidP="00997602"/>
    <w:p w14:paraId="798D5B82" w14:textId="77777777" w:rsidR="00997602" w:rsidRPr="00854021" w:rsidRDefault="00997602" w:rsidP="00997602"/>
    <w:p w14:paraId="3EFC7586" w14:textId="77777777" w:rsidR="00997602" w:rsidRPr="00854021" w:rsidRDefault="00997602" w:rsidP="00997602"/>
    <w:p w14:paraId="763573B6" w14:textId="77777777" w:rsidR="00997602" w:rsidRPr="00854021" w:rsidRDefault="00997602" w:rsidP="00997602"/>
    <w:p w14:paraId="7BA50BBE" w14:textId="77777777" w:rsidR="00997602" w:rsidRPr="00854021" w:rsidRDefault="00997602" w:rsidP="00997602"/>
    <w:p w14:paraId="05C07755" w14:textId="77777777" w:rsidR="00997602" w:rsidRPr="00854021" w:rsidRDefault="00997602" w:rsidP="00997602"/>
    <w:p w14:paraId="43AE9C5E" w14:textId="77777777" w:rsidR="00997602" w:rsidRPr="00854021" w:rsidRDefault="00997602" w:rsidP="00997602"/>
    <w:p w14:paraId="1CB1AD99" w14:textId="77777777" w:rsidR="00997602" w:rsidRPr="00854021" w:rsidRDefault="00997602" w:rsidP="00997602"/>
    <w:p w14:paraId="675D8C30" w14:textId="77777777" w:rsidR="00997602" w:rsidRPr="00854021" w:rsidRDefault="00997602" w:rsidP="00997602"/>
    <w:p w14:paraId="0AD803D4" w14:textId="77777777" w:rsidR="00997602" w:rsidRPr="00854021" w:rsidRDefault="00997602" w:rsidP="00997602"/>
    <w:p w14:paraId="1C178F32" w14:textId="77777777" w:rsidR="00997602" w:rsidRPr="00854021" w:rsidRDefault="00997602" w:rsidP="00997602"/>
    <w:p w14:paraId="4EDD26F6" w14:textId="77777777" w:rsidR="00997602" w:rsidRPr="00854021" w:rsidRDefault="00997602" w:rsidP="00997602"/>
    <w:p w14:paraId="152C953E" w14:textId="77777777" w:rsidR="00997602" w:rsidRPr="00854021" w:rsidRDefault="00997602" w:rsidP="00997602"/>
    <w:p w14:paraId="6A66383F" w14:textId="77777777" w:rsidR="00997602" w:rsidRPr="00854021" w:rsidRDefault="00997602" w:rsidP="00997602"/>
    <w:p w14:paraId="6E88C916" w14:textId="77777777" w:rsidR="00997602" w:rsidRPr="00854021" w:rsidRDefault="00997602" w:rsidP="00997602"/>
    <w:p w14:paraId="10974908" w14:textId="77777777" w:rsidR="00997602" w:rsidRPr="00854021" w:rsidRDefault="00997602" w:rsidP="00997602"/>
    <w:p w14:paraId="16D96B16" w14:textId="77777777" w:rsidR="00997602" w:rsidRPr="00854021" w:rsidRDefault="00997602" w:rsidP="00997602"/>
    <w:p w14:paraId="2DEDE0CB" w14:textId="77777777" w:rsidR="00997602" w:rsidRPr="00854021" w:rsidRDefault="00997602" w:rsidP="00997602"/>
    <w:p w14:paraId="19D58F42" w14:textId="77777777" w:rsidR="00997602" w:rsidRPr="00854021" w:rsidRDefault="00997602" w:rsidP="00997602"/>
    <w:p w14:paraId="30E5A3B4" w14:textId="77777777" w:rsidR="00997602" w:rsidRPr="00854021" w:rsidRDefault="00997602" w:rsidP="00997602"/>
    <w:p w14:paraId="74C60A3A" w14:textId="77777777" w:rsidR="00997602" w:rsidRPr="00854021" w:rsidRDefault="00997602" w:rsidP="00997602"/>
    <w:p w14:paraId="6C834B1A" w14:textId="77777777" w:rsidR="00997602" w:rsidRPr="00854021" w:rsidRDefault="00997602" w:rsidP="00997602"/>
    <w:p w14:paraId="03E5245A" w14:textId="77777777" w:rsidR="00997602" w:rsidRPr="00854021" w:rsidRDefault="00997602" w:rsidP="00997602"/>
    <w:p w14:paraId="08B04693" w14:textId="77777777" w:rsidR="00997602" w:rsidRPr="00854021" w:rsidRDefault="00997602" w:rsidP="00997602"/>
    <w:p w14:paraId="6D901984" w14:textId="77777777" w:rsidR="00997602" w:rsidRPr="00854021" w:rsidRDefault="00997602" w:rsidP="00997602"/>
    <w:p w14:paraId="4C2FCBEC" w14:textId="77777777" w:rsidR="00997602" w:rsidRPr="00854021" w:rsidRDefault="00997602" w:rsidP="00997602"/>
    <w:p w14:paraId="60AEF705" w14:textId="77777777" w:rsidR="00997602" w:rsidRPr="00854021" w:rsidRDefault="00997602" w:rsidP="00997602"/>
    <w:p w14:paraId="3347764D" w14:textId="77777777" w:rsidR="00997602" w:rsidRPr="00854021" w:rsidRDefault="00997602" w:rsidP="00997602"/>
    <w:p w14:paraId="579228A2" w14:textId="77777777" w:rsidR="00997602" w:rsidRPr="00854021" w:rsidRDefault="00997602" w:rsidP="00997602"/>
    <w:p w14:paraId="1D2DC5B1" w14:textId="77777777" w:rsidR="00997602" w:rsidRPr="00854021" w:rsidRDefault="00997602" w:rsidP="00997602"/>
    <w:p w14:paraId="0005CDEE" w14:textId="77777777" w:rsidR="00997602" w:rsidRPr="00854021" w:rsidRDefault="00997602" w:rsidP="00997602"/>
    <w:p w14:paraId="79B9C088" w14:textId="77777777" w:rsidR="00997602" w:rsidRPr="00854021" w:rsidRDefault="00997602" w:rsidP="00997602"/>
    <w:p w14:paraId="661C0D87" w14:textId="77777777" w:rsidR="00997602" w:rsidRPr="00854021" w:rsidRDefault="00997602" w:rsidP="00997602"/>
    <w:p w14:paraId="5D3FDFDD" w14:textId="77777777" w:rsidR="00997602" w:rsidRPr="00854021" w:rsidRDefault="00997602" w:rsidP="00997602"/>
    <w:p w14:paraId="767C09BB" w14:textId="77777777" w:rsidR="00997602" w:rsidRPr="00854021" w:rsidRDefault="00997602" w:rsidP="00997602"/>
    <w:p w14:paraId="0F8E5315" w14:textId="77777777" w:rsidR="00997602" w:rsidRPr="00854021" w:rsidRDefault="00997602" w:rsidP="00997602"/>
    <w:p w14:paraId="621601C0" w14:textId="77777777" w:rsidR="00997602" w:rsidRPr="00854021" w:rsidRDefault="00997602" w:rsidP="00997602"/>
    <w:p w14:paraId="014E1AA4" w14:textId="77777777" w:rsidR="00997602" w:rsidRPr="00854021" w:rsidRDefault="00997602" w:rsidP="00997602"/>
    <w:p w14:paraId="2C60AAAB" w14:textId="77777777" w:rsidR="00997602" w:rsidRPr="00854021" w:rsidRDefault="00997602" w:rsidP="00997602"/>
    <w:p w14:paraId="13803898" w14:textId="77777777" w:rsidR="00997602" w:rsidRPr="00854021" w:rsidRDefault="00997602" w:rsidP="00997602"/>
    <w:p w14:paraId="3907CF5C" w14:textId="77777777" w:rsidR="00997602" w:rsidRPr="00854021" w:rsidRDefault="00997602" w:rsidP="00997602"/>
    <w:p w14:paraId="7BAADE16" w14:textId="77777777" w:rsidR="00997602" w:rsidRPr="00854021" w:rsidRDefault="00997602" w:rsidP="00997602"/>
    <w:p w14:paraId="6516FC75" w14:textId="77777777" w:rsidR="00997602" w:rsidRPr="00854021" w:rsidRDefault="00997602" w:rsidP="00997602"/>
    <w:p w14:paraId="3DE0081E" w14:textId="77777777" w:rsidR="00997602" w:rsidRPr="00854021" w:rsidRDefault="00997602" w:rsidP="00997602"/>
    <w:p w14:paraId="56A44B27" w14:textId="77777777" w:rsidR="00997602" w:rsidRPr="00854021" w:rsidRDefault="00997602" w:rsidP="00997602"/>
    <w:p w14:paraId="77E3F25A" w14:textId="77777777" w:rsidR="00997602" w:rsidRPr="00854021" w:rsidRDefault="00997602" w:rsidP="00997602"/>
    <w:p w14:paraId="7ED56911" w14:textId="77777777" w:rsidR="00997602" w:rsidRPr="00854021" w:rsidRDefault="00997602" w:rsidP="00997602"/>
    <w:p w14:paraId="5C2CB37A" w14:textId="77777777" w:rsidR="00997602" w:rsidRPr="00854021" w:rsidRDefault="00997602" w:rsidP="00997602"/>
    <w:p w14:paraId="39EE245D" w14:textId="77777777" w:rsidR="00997602" w:rsidRPr="00854021" w:rsidRDefault="00997602" w:rsidP="00997602"/>
    <w:p w14:paraId="7FF5E3D7" w14:textId="77777777" w:rsidR="00997602" w:rsidRPr="00854021" w:rsidRDefault="00997602" w:rsidP="00997602"/>
    <w:p w14:paraId="1732AA11" w14:textId="77777777" w:rsidR="00997602" w:rsidRPr="00854021" w:rsidRDefault="00997602" w:rsidP="00997602"/>
    <w:p w14:paraId="0DB30481" w14:textId="77777777" w:rsidR="00997602" w:rsidRPr="00854021" w:rsidRDefault="00997602" w:rsidP="00997602"/>
    <w:p w14:paraId="27C0706D" w14:textId="77777777" w:rsidR="00997602" w:rsidRPr="00854021" w:rsidRDefault="00997602" w:rsidP="00997602"/>
    <w:p w14:paraId="1CA5DBD8" w14:textId="77777777" w:rsidR="00997602" w:rsidRPr="00854021" w:rsidRDefault="00997602" w:rsidP="00997602"/>
    <w:p w14:paraId="21EFA392" w14:textId="77777777" w:rsidR="00997602" w:rsidRPr="00854021" w:rsidRDefault="00997602" w:rsidP="00997602"/>
    <w:p w14:paraId="0162D110" w14:textId="77777777" w:rsidR="00997602" w:rsidRPr="00854021" w:rsidRDefault="00997602" w:rsidP="00997602"/>
    <w:p w14:paraId="46FB0F0E" w14:textId="77777777" w:rsidR="00997602" w:rsidRPr="00854021" w:rsidRDefault="00997602" w:rsidP="00997602"/>
    <w:p w14:paraId="287D676D" w14:textId="77777777" w:rsidR="00997602" w:rsidRPr="00854021" w:rsidRDefault="00997602" w:rsidP="00997602"/>
    <w:p w14:paraId="45EFB62D" w14:textId="3955751A" w:rsidR="00997602" w:rsidRPr="00854021" w:rsidRDefault="00997602" w:rsidP="00997602">
      <w:pPr>
        <w:ind w:left="360"/>
      </w:pPr>
    </w:p>
    <w:p w14:paraId="0A9D7ACB" w14:textId="196DCCD5" w:rsidR="00997602" w:rsidRPr="00854021" w:rsidRDefault="00997602" w:rsidP="00997602"/>
    <w:p w14:paraId="2457BE9A" w14:textId="77777777" w:rsidR="00997602" w:rsidRPr="00854021" w:rsidRDefault="00997602" w:rsidP="00997602"/>
    <w:p w14:paraId="1F1B6A88" w14:textId="77777777" w:rsidR="00997602" w:rsidRPr="00854021" w:rsidRDefault="00997602" w:rsidP="00997602"/>
    <w:p w14:paraId="79D2B6E0" w14:textId="77777777" w:rsidR="00997602" w:rsidRPr="00854021" w:rsidRDefault="00997602" w:rsidP="00997602"/>
    <w:p w14:paraId="23BE968E" w14:textId="77777777" w:rsidR="00997602" w:rsidRPr="00854021" w:rsidRDefault="00997602" w:rsidP="00997602"/>
    <w:p w14:paraId="2F51CFE7" w14:textId="77777777" w:rsidR="00997602" w:rsidRPr="00854021" w:rsidRDefault="00997602" w:rsidP="00997602"/>
    <w:p w14:paraId="54600D0A" w14:textId="03E121C3" w:rsidR="00614104" w:rsidRPr="00854021" w:rsidRDefault="00614104" w:rsidP="00614104"/>
    <w:p w14:paraId="6ED8E33E" w14:textId="1192C494" w:rsidR="00614104" w:rsidRPr="00854021" w:rsidRDefault="00614104" w:rsidP="00614104"/>
    <w:p w14:paraId="468C0967" w14:textId="055191A2" w:rsidR="00614104" w:rsidRPr="00854021" w:rsidRDefault="00614104" w:rsidP="00614104"/>
    <w:p w14:paraId="254CA5D5" w14:textId="088295C7" w:rsidR="00614104" w:rsidRPr="00854021" w:rsidRDefault="00614104" w:rsidP="00614104"/>
    <w:p w14:paraId="14B8AC04" w14:textId="0BABDC30" w:rsidR="00614104" w:rsidRPr="00854021" w:rsidRDefault="00614104" w:rsidP="00614104"/>
    <w:p w14:paraId="5B2AE2E5" w14:textId="174F53A5" w:rsidR="00614104" w:rsidRPr="00854021" w:rsidRDefault="00614104" w:rsidP="00614104"/>
    <w:p w14:paraId="59489C5C" w14:textId="51A350D5" w:rsidR="00614104" w:rsidRPr="00854021" w:rsidRDefault="00614104" w:rsidP="00614104"/>
    <w:p w14:paraId="0160EC4D" w14:textId="7E55EF2E" w:rsidR="00614104" w:rsidRPr="00854021" w:rsidRDefault="00614104" w:rsidP="00614104"/>
    <w:p w14:paraId="41C5B42B" w14:textId="589DAFC2" w:rsidR="00614104" w:rsidRPr="00854021" w:rsidRDefault="00614104" w:rsidP="00614104"/>
    <w:p w14:paraId="346C9306" w14:textId="44511616" w:rsidR="00614104" w:rsidRPr="00854021" w:rsidRDefault="00614104" w:rsidP="00614104"/>
    <w:p w14:paraId="75C919B7" w14:textId="3EEC6583" w:rsidR="00614104" w:rsidRPr="00854021" w:rsidRDefault="00614104" w:rsidP="00614104"/>
    <w:p w14:paraId="0DFF18F3" w14:textId="0E6CEB43" w:rsidR="00614104" w:rsidRPr="00854021" w:rsidRDefault="00614104" w:rsidP="00614104"/>
    <w:p w14:paraId="038A19AC" w14:textId="64079507" w:rsidR="00614104" w:rsidRPr="00854021" w:rsidRDefault="00614104" w:rsidP="00614104"/>
    <w:p w14:paraId="11ED1A91" w14:textId="5020EB2A" w:rsidR="00614104" w:rsidRPr="00854021" w:rsidRDefault="00614104" w:rsidP="00614104"/>
    <w:p w14:paraId="19EA96D5" w14:textId="57A9246C" w:rsidR="00614104" w:rsidRPr="00854021" w:rsidRDefault="00614104" w:rsidP="00614104"/>
    <w:p w14:paraId="0EE7222C" w14:textId="5416AAC7" w:rsidR="00614104" w:rsidRPr="00854021" w:rsidRDefault="00614104" w:rsidP="00614104"/>
    <w:p w14:paraId="04A2885C" w14:textId="6A55F2C2" w:rsidR="00614104" w:rsidRPr="00854021" w:rsidRDefault="00614104" w:rsidP="00614104"/>
    <w:p w14:paraId="7E4EE54C" w14:textId="33BF993C" w:rsidR="00614104" w:rsidRPr="00854021" w:rsidRDefault="00614104" w:rsidP="00614104"/>
    <w:p w14:paraId="586659C1" w14:textId="698E1B79" w:rsidR="00614104" w:rsidRPr="00854021" w:rsidRDefault="00614104" w:rsidP="00614104"/>
    <w:p w14:paraId="0BC0F369" w14:textId="0446BFB1" w:rsidR="00614104" w:rsidRPr="00854021" w:rsidRDefault="00614104" w:rsidP="00614104"/>
    <w:p w14:paraId="293493C9" w14:textId="61165F7B" w:rsidR="00614104" w:rsidRPr="00854021" w:rsidRDefault="00614104" w:rsidP="00614104"/>
    <w:p w14:paraId="3259ED3E" w14:textId="3EEF2B28" w:rsidR="00614104" w:rsidRPr="00854021" w:rsidRDefault="00614104" w:rsidP="00614104"/>
    <w:p w14:paraId="785769E1" w14:textId="4C85E076" w:rsidR="00614104" w:rsidRPr="00854021" w:rsidRDefault="00614104" w:rsidP="00614104"/>
    <w:p w14:paraId="4700F54B" w14:textId="0ACF23B4" w:rsidR="00614104" w:rsidRPr="00854021" w:rsidRDefault="00614104" w:rsidP="00614104"/>
    <w:p w14:paraId="4799619E" w14:textId="6242D133" w:rsidR="00614104" w:rsidRPr="00854021" w:rsidRDefault="00614104" w:rsidP="00614104"/>
    <w:p w14:paraId="38607376" w14:textId="673A38DA" w:rsidR="00614104" w:rsidRPr="00854021" w:rsidRDefault="00614104" w:rsidP="00614104"/>
    <w:p w14:paraId="3FA3EBDF" w14:textId="0E9C9A57" w:rsidR="00614104" w:rsidRPr="00854021" w:rsidRDefault="00614104" w:rsidP="00614104"/>
    <w:p w14:paraId="28D9A44B" w14:textId="40809CED" w:rsidR="00614104" w:rsidRPr="00854021" w:rsidRDefault="00614104" w:rsidP="00614104"/>
    <w:p w14:paraId="2110F51C" w14:textId="2297F1D0" w:rsidR="00614104" w:rsidRPr="00854021" w:rsidRDefault="00614104" w:rsidP="00614104"/>
    <w:p w14:paraId="3A248CB5" w14:textId="2736D4EC" w:rsidR="00614104" w:rsidRPr="00854021" w:rsidRDefault="00614104" w:rsidP="00614104"/>
    <w:p w14:paraId="7D931B0D" w14:textId="0F81C034" w:rsidR="00614104" w:rsidRPr="00854021" w:rsidRDefault="00614104" w:rsidP="00614104"/>
    <w:p w14:paraId="7FB755BE" w14:textId="37614579" w:rsidR="00614104" w:rsidRPr="00854021" w:rsidRDefault="00614104" w:rsidP="00614104"/>
    <w:p w14:paraId="29B2F8B8" w14:textId="51FC6271" w:rsidR="00614104" w:rsidRPr="00854021" w:rsidRDefault="00614104" w:rsidP="00614104"/>
    <w:p w14:paraId="5A595A59" w14:textId="30EBE53F" w:rsidR="00614104" w:rsidRPr="00854021" w:rsidRDefault="00614104" w:rsidP="00614104"/>
    <w:p w14:paraId="64C65E5A" w14:textId="291E92F1" w:rsidR="00614104" w:rsidRPr="00854021" w:rsidRDefault="00614104" w:rsidP="00614104"/>
    <w:p w14:paraId="14F7DEC7" w14:textId="042A26C1" w:rsidR="00614104" w:rsidRPr="00854021" w:rsidRDefault="00614104" w:rsidP="00614104"/>
    <w:p w14:paraId="601D5EE7" w14:textId="61CEA4E0" w:rsidR="00614104" w:rsidRPr="00854021" w:rsidRDefault="00614104" w:rsidP="00614104"/>
    <w:p w14:paraId="4F9800DD" w14:textId="1565EFCF" w:rsidR="00614104" w:rsidRPr="00854021" w:rsidRDefault="00614104" w:rsidP="00614104"/>
    <w:p w14:paraId="02ADA3A8" w14:textId="5A6C1422" w:rsidR="00614104" w:rsidRPr="00854021" w:rsidRDefault="00614104" w:rsidP="00614104"/>
    <w:p w14:paraId="7F4D4DB8" w14:textId="53AB75DE" w:rsidR="00614104" w:rsidRPr="00854021" w:rsidRDefault="00614104" w:rsidP="00614104"/>
    <w:p w14:paraId="73D5A062" w14:textId="6576CE87" w:rsidR="00614104" w:rsidRPr="00854021" w:rsidRDefault="00614104" w:rsidP="00614104"/>
    <w:p w14:paraId="19DE05DC" w14:textId="75938337" w:rsidR="00614104" w:rsidRPr="00854021" w:rsidRDefault="00614104" w:rsidP="00614104"/>
    <w:p w14:paraId="371DBAF5" w14:textId="0A9A2B17" w:rsidR="00614104" w:rsidRPr="00854021" w:rsidRDefault="00614104" w:rsidP="00614104"/>
    <w:p w14:paraId="5773BBEA" w14:textId="0DFCE072" w:rsidR="00614104" w:rsidRPr="00854021" w:rsidRDefault="00614104" w:rsidP="00614104"/>
    <w:p w14:paraId="393B2020" w14:textId="2C4C33A2" w:rsidR="00614104" w:rsidRPr="00854021" w:rsidRDefault="00614104" w:rsidP="00614104"/>
    <w:p w14:paraId="026596B0" w14:textId="0E528055" w:rsidR="00614104" w:rsidRPr="00854021" w:rsidRDefault="00614104" w:rsidP="00614104"/>
    <w:p w14:paraId="0E11FEAC" w14:textId="6363C308" w:rsidR="00614104" w:rsidRPr="00854021" w:rsidRDefault="00614104" w:rsidP="00614104"/>
    <w:p w14:paraId="053DECBE" w14:textId="33AFD88A" w:rsidR="00614104" w:rsidRPr="00854021" w:rsidRDefault="00614104" w:rsidP="00614104"/>
    <w:p w14:paraId="7C1303B7" w14:textId="00827EAB" w:rsidR="00614104" w:rsidRPr="00854021" w:rsidRDefault="00614104" w:rsidP="00614104"/>
    <w:p w14:paraId="29420AEA" w14:textId="65A96D9A" w:rsidR="00614104" w:rsidRPr="00854021" w:rsidRDefault="00614104" w:rsidP="00614104"/>
    <w:p w14:paraId="2FDE93F0" w14:textId="08DE1809" w:rsidR="00614104" w:rsidRPr="00854021" w:rsidRDefault="00614104" w:rsidP="00614104"/>
    <w:p w14:paraId="4B4CCD70" w14:textId="5C72160E" w:rsidR="00614104" w:rsidRPr="00854021" w:rsidRDefault="00614104" w:rsidP="00614104"/>
    <w:p w14:paraId="1FC50528" w14:textId="6463A2DA" w:rsidR="00614104" w:rsidRPr="00854021" w:rsidRDefault="00614104" w:rsidP="00614104"/>
    <w:p w14:paraId="5D6B5E6F" w14:textId="7B12AEF9" w:rsidR="00614104" w:rsidRPr="00854021" w:rsidRDefault="00614104" w:rsidP="00614104"/>
    <w:p w14:paraId="16CF80D1" w14:textId="318D9D3B" w:rsidR="00614104" w:rsidRPr="00854021" w:rsidRDefault="00614104" w:rsidP="00614104"/>
    <w:p w14:paraId="20D5A8F7" w14:textId="3FBFDEFA" w:rsidR="00614104" w:rsidRPr="00854021" w:rsidRDefault="00614104" w:rsidP="00614104"/>
    <w:p w14:paraId="06AFB57B" w14:textId="1DD1E5C9" w:rsidR="00614104" w:rsidRPr="00854021" w:rsidRDefault="00614104" w:rsidP="00614104"/>
    <w:p w14:paraId="3B93BA69" w14:textId="2D63297C" w:rsidR="00614104" w:rsidRPr="00854021" w:rsidRDefault="00614104" w:rsidP="00614104"/>
    <w:p w14:paraId="43876F97" w14:textId="77777777" w:rsidR="00997602" w:rsidRPr="00854021" w:rsidRDefault="00997602" w:rsidP="00614104"/>
    <w:p w14:paraId="6AA47497" w14:textId="77777777" w:rsidR="00614104" w:rsidRPr="00854021" w:rsidRDefault="00614104" w:rsidP="00614104"/>
    <w:p w14:paraId="0DC13B92" w14:textId="77777777" w:rsidR="00614104" w:rsidRPr="00854021" w:rsidRDefault="00614104" w:rsidP="00614104"/>
    <w:p w14:paraId="1869090B" w14:textId="77777777" w:rsidR="00614104" w:rsidRPr="00854021" w:rsidRDefault="00614104" w:rsidP="00614104"/>
    <w:p w14:paraId="7DAA1198" w14:textId="77777777" w:rsidR="00614104" w:rsidRPr="00854021" w:rsidRDefault="00614104" w:rsidP="00614104">
      <w:pPr>
        <w:tabs>
          <w:tab w:val="left" w:pos="360"/>
        </w:tabs>
        <w:autoSpaceDE w:val="0"/>
        <w:autoSpaceDN w:val="0"/>
        <w:adjustRightInd w:val="0"/>
        <w:jc w:val="both"/>
      </w:pPr>
    </w:p>
    <w:p w14:paraId="5E6C1A0E" w14:textId="77777777" w:rsidR="00614104" w:rsidRPr="00854021" w:rsidRDefault="00614104" w:rsidP="001F767C">
      <w:pPr>
        <w:tabs>
          <w:tab w:val="left" w:pos="360"/>
        </w:tabs>
        <w:autoSpaceDE w:val="0"/>
        <w:autoSpaceDN w:val="0"/>
        <w:adjustRightInd w:val="0"/>
        <w:ind w:firstLine="360"/>
        <w:jc w:val="both"/>
        <w:rPr>
          <w:color w:val="000000" w:themeColor="text1"/>
        </w:rPr>
      </w:pPr>
    </w:p>
    <w:sectPr w:rsidR="00614104" w:rsidRPr="00854021" w:rsidSect="00143F2E">
      <w:headerReference w:type="default" r:id="rId12"/>
      <w:footerReference w:type="default" r:id="rId1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DA7B6" w14:textId="77777777" w:rsidR="00261440" w:rsidRDefault="00261440">
      <w:r>
        <w:separator/>
      </w:r>
    </w:p>
  </w:endnote>
  <w:endnote w:type="continuationSeparator" w:id="0">
    <w:p w14:paraId="04DCA751" w14:textId="77777777" w:rsidR="00261440" w:rsidRDefault="0026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E879C" w14:textId="77777777" w:rsidR="007530A3" w:rsidRDefault="007530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758E1" w14:textId="77777777" w:rsidR="00261440" w:rsidRDefault="00261440"/>
  </w:footnote>
  <w:footnote w:type="continuationSeparator" w:id="0">
    <w:p w14:paraId="3BA66E48" w14:textId="77777777" w:rsidR="00261440" w:rsidRDefault="00261440">
      <w:r>
        <w:continuationSeparator/>
      </w:r>
    </w:p>
  </w:footnote>
  <w:footnote w:id="1">
    <w:p w14:paraId="0B7083D3" w14:textId="77777777" w:rsidR="00E229F0" w:rsidRDefault="00E229F0"/>
    <w:p w14:paraId="7E64A8EC" w14:textId="5C4291FD" w:rsidR="00B23D34" w:rsidRPr="00B23D34" w:rsidRDefault="00B23D34" w:rsidP="00F947AC">
      <w:pPr>
        <w:pStyle w:val="FootnoteText"/>
        <w:ind w:firstLine="0"/>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316B" w14:textId="77777777" w:rsidR="007530A3" w:rsidRDefault="007530A3">
    <w:pPr>
      <w:framePr w:wrap="auto" w:vAnchor="text" w:hAnchor="margin" w:xAlign="right" w:y="1"/>
    </w:pPr>
    <w:r>
      <w:fldChar w:fldCharType="begin"/>
    </w:r>
    <w:r>
      <w:instrText xml:space="preserve">PAGE  </w:instrText>
    </w:r>
    <w:r>
      <w:fldChar w:fldCharType="separate"/>
    </w:r>
    <w:r w:rsidR="00B23D34">
      <w:rPr>
        <w:noProof/>
      </w:rPr>
      <w:t>1</w:t>
    </w:r>
    <w:r>
      <w:fldChar w:fldCharType="end"/>
    </w:r>
  </w:p>
  <w:p w14:paraId="413ECC55" w14:textId="77777777" w:rsidR="007530A3" w:rsidRDefault="007530A3">
    <w:pPr>
      <w:ind w:right="360"/>
    </w:pPr>
    <w:r>
      <w:t>&gt; REPLACE THIS LINE WITH YOUR PAPER IDENTIFICATION NUMBER (DOUBLE-CLICK HERE TO EDIT) &lt;</w:t>
    </w:r>
  </w:p>
  <w:p w14:paraId="2131B964"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7E45907"/>
    <w:multiLevelType w:val="hybridMultilevel"/>
    <w:tmpl w:val="81203A56"/>
    <w:lvl w:ilvl="0" w:tplc="6396DE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05E7B72"/>
    <w:multiLevelType w:val="hybridMultilevel"/>
    <w:tmpl w:val="46C42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3CB351AE"/>
    <w:multiLevelType w:val="hybridMultilevel"/>
    <w:tmpl w:val="64D6D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70705"/>
    <w:multiLevelType w:val="hybridMultilevel"/>
    <w:tmpl w:val="DC5AE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4"/>
  </w:num>
  <w:num w:numId="7">
    <w:abstractNumId w:val="24"/>
    <w:lvlOverride w:ilvl="0">
      <w:lvl w:ilvl="0">
        <w:start w:val="1"/>
        <w:numFmt w:val="decimal"/>
        <w:lvlText w:val="%1."/>
        <w:legacy w:legacy="1" w:legacySpace="0" w:legacyIndent="360"/>
        <w:lvlJc w:val="left"/>
        <w:pPr>
          <w:ind w:left="360" w:hanging="360"/>
        </w:pPr>
      </w:lvl>
    </w:lvlOverride>
  </w:num>
  <w:num w:numId="8">
    <w:abstractNumId w:val="24"/>
    <w:lvlOverride w:ilvl="0">
      <w:lvl w:ilvl="0">
        <w:start w:val="1"/>
        <w:numFmt w:val="decimal"/>
        <w:lvlText w:val="%1."/>
        <w:legacy w:legacy="1" w:legacySpace="0" w:legacyIndent="360"/>
        <w:lvlJc w:val="left"/>
        <w:pPr>
          <w:ind w:left="360" w:hanging="360"/>
        </w:pPr>
      </w:lvl>
    </w:lvlOverride>
  </w:num>
  <w:num w:numId="9">
    <w:abstractNumId w:val="24"/>
    <w:lvlOverride w:ilvl="0">
      <w:lvl w:ilvl="0">
        <w:start w:val="1"/>
        <w:numFmt w:val="decimal"/>
        <w:lvlText w:val="%1."/>
        <w:legacy w:legacy="1" w:legacySpace="0" w:legacyIndent="360"/>
        <w:lvlJc w:val="left"/>
        <w:pPr>
          <w:ind w:left="360" w:hanging="360"/>
        </w:pPr>
      </w:lvl>
    </w:lvlOverride>
  </w:num>
  <w:num w:numId="10">
    <w:abstractNumId w:val="24"/>
    <w:lvlOverride w:ilvl="0">
      <w:lvl w:ilvl="0">
        <w:start w:val="1"/>
        <w:numFmt w:val="decimal"/>
        <w:lvlText w:val="%1."/>
        <w:legacy w:legacy="1" w:legacySpace="0" w:legacyIndent="360"/>
        <w:lvlJc w:val="left"/>
        <w:pPr>
          <w:ind w:left="360" w:hanging="360"/>
        </w:pPr>
      </w:lvl>
    </w:lvlOverride>
  </w:num>
  <w:num w:numId="11">
    <w:abstractNumId w:val="24"/>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4"/>
  </w:num>
  <w:num w:numId="17">
    <w:abstractNumId w:val="17"/>
  </w:num>
  <w:num w:numId="18">
    <w:abstractNumId w:val="16"/>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5"/>
  </w:num>
  <w:num w:numId="25">
    <w:abstractNumId w:val="31"/>
  </w:num>
  <w:num w:numId="26">
    <w:abstractNumId w:val="13"/>
  </w:num>
  <w:num w:numId="27">
    <w:abstractNumId w:val="30"/>
  </w:num>
  <w:num w:numId="28">
    <w:abstractNumId w:val="19"/>
  </w:num>
  <w:num w:numId="29">
    <w:abstractNumId w:val="23"/>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2"/>
  </w:num>
  <w:num w:numId="42">
    <w:abstractNumId w:val="26"/>
  </w:num>
  <w:num w:numId="43">
    <w:abstractNumId w:val="12"/>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attachedTemplate r:id="rId1"/>
  <w:defaultTabStop w:val="20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42E13"/>
    <w:rsid w:val="00076E37"/>
    <w:rsid w:val="000A0C2F"/>
    <w:rsid w:val="000A168B"/>
    <w:rsid w:val="000D2BDE"/>
    <w:rsid w:val="00104BB0"/>
    <w:rsid w:val="0010794E"/>
    <w:rsid w:val="00113F26"/>
    <w:rsid w:val="0013182D"/>
    <w:rsid w:val="0013354F"/>
    <w:rsid w:val="00143F2E"/>
    <w:rsid w:val="00144E72"/>
    <w:rsid w:val="001768FF"/>
    <w:rsid w:val="00186108"/>
    <w:rsid w:val="001A60B1"/>
    <w:rsid w:val="001B2686"/>
    <w:rsid w:val="001B36B1"/>
    <w:rsid w:val="001D53D0"/>
    <w:rsid w:val="001E4FC7"/>
    <w:rsid w:val="001E7B7A"/>
    <w:rsid w:val="001F4C5C"/>
    <w:rsid w:val="001F767C"/>
    <w:rsid w:val="00204478"/>
    <w:rsid w:val="00214E2E"/>
    <w:rsid w:val="00216141"/>
    <w:rsid w:val="00217186"/>
    <w:rsid w:val="00223493"/>
    <w:rsid w:val="002434A1"/>
    <w:rsid w:val="00246E01"/>
    <w:rsid w:val="00261440"/>
    <w:rsid w:val="00263943"/>
    <w:rsid w:val="00267B35"/>
    <w:rsid w:val="002E1F95"/>
    <w:rsid w:val="002F1A23"/>
    <w:rsid w:val="002F3C0E"/>
    <w:rsid w:val="002F7910"/>
    <w:rsid w:val="00314F82"/>
    <w:rsid w:val="003427CE"/>
    <w:rsid w:val="00342BE1"/>
    <w:rsid w:val="003461E8"/>
    <w:rsid w:val="00360269"/>
    <w:rsid w:val="0037551B"/>
    <w:rsid w:val="00392DBA"/>
    <w:rsid w:val="00396286"/>
    <w:rsid w:val="003C3322"/>
    <w:rsid w:val="003C68C2"/>
    <w:rsid w:val="003D1EBF"/>
    <w:rsid w:val="003D4CAE"/>
    <w:rsid w:val="003F26BD"/>
    <w:rsid w:val="003F52AD"/>
    <w:rsid w:val="00402050"/>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16C5F"/>
    <w:rsid w:val="00527781"/>
    <w:rsid w:val="00535307"/>
    <w:rsid w:val="00550A26"/>
    <w:rsid w:val="00550BF5"/>
    <w:rsid w:val="00567A70"/>
    <w:rsid w:val="005820F3"/>
    <w:rsid w:val="005A2A15"/>
    <w:rsid w:val="005C6EA6"/>
    <w:rsid w:val="005D1B15"/>
    <w:rsid w:val="005D2824"/>
    <w:rsid w:val="005D4F1A"/>
    <w:rsid w:val="005D72BB"/>
    <w:rsid w:val="005E692F"/>
    <w:rsid w:val="00614104"/>
    <w:rsid w:val="0062114B"/>
    <w:rsid w:val="00623698"/>
    <w:rsid w:val="00625E96"/>
    <w:rsid w:val="00647C09"/>
    <w:rsid w:val="00651F2C"/>
    <w:rsid w:val="00677C22"/>
    <w:rsid w:val="0068335B"/>
    <w:rsid w:val="00685D0E"/>
    <w:rsid w:val="00693D5D"/>
    <w:rsid w:val="006B7F03"/>
    <w:rsid w:val="006C7307"/>
    <w:rsid w:val="006D3629"/>
    <w:rsid w:val="00725B45"/>
    <w:rsid w:val="00734731"/>
    <w:rsid w:val="00735879"/>
    <w:rsid w:val="007530A3"/>
    <w:rsid w:val="0076355A"/>
    <w:rsid w:val="00765987"/>
    <w:rsid w:val="007707AB"/>
    <w:rsid w:val="007773A4"/>
    <w:rsid w:val="007A7D60"/>
    <w:rsid w:val="007C4336"/>
    <w:rsid w:val="007F7562"/>
    <w:rsid w:val="007F7AA6"/>
    <w:rsid w:val="0081663F"/>
    <w:rsid w:val="00823624"/>
    <w:rsid w:val="00837E47"/>
    <w:rsid w:val="008518FE"/>
    <w:rsid w:val="00854021"/>
    <w:rsid w:val="0085659C"/>
    <w:rsid w:val="00864212"/>
    <w:rsid w:val="00872026"/>
    <w:rsid w:val="0087792E"/>
    <w:rsid w:val="00883EAF"/>
    <w:rsid w:val="00885258"/>
    <w:rsid w:val="008A30C3"/>
    <w:rsid w:val="008A3C23"/>
    <w:rsid w:val="008A5E25"/>
    <w:rsid w:val="008C49CC"/>
    <w:rsid w:val="008D69E9"/>
    <w:rsid w:val="008E0645"/>
    <w:rsid w:val="008F594A"/>
    <w:rsid w:val="00904C7E"/>
    <w:rsid w:val="0091035B"/>
    <w:rsid w:val="00994A99"/>
    <w:rsid w:val="00997602"/>
    <w:rsid w:val="009A1F6E"/>
    <w:rsid w:val="009C7D17"/>
    <w:rsid w:val="009E484E"/>
    <w:rsid w:val="009E52D0"/>
    <w:rsid w:val="009F40FB"/>
    <w:rsid w:val="009F4B45"/>
    <w:rsid w:val="00A22FCB"/>
    <w:rsid w:val="00A23AC3"/>
    <w:rsid w:val="00A25B3B"/>
    <w:rsid w:val="00A2769E"/>
    <w:rsid w:val="00A40127"/>
    <w:rsid w:val="00A472F1"/>
    <w:rsid w:val="00A5237D"/>
    <w:rsid w:val="00A554A3"/>
    <w:rsid w:val="00A758EA"/>
    <w:rsid w:val="00A8693E"/>
    <w:rsid w:val="00A91937"/>
    <w:rsid w:val="00A9434E"/>
    <w:rsid w:val="00A95C50"/>
    <w:rsid w:val="00AB79A6"/>
    <w:rsid w:val="00AC4850"/>
    <w:rsid w:val="00B07A90"/>
    <w:rsid w:val="00B16DB5"/>
    <w:rsid w:val="00B23D34"/>
    <w:rsid w:val="00B47B59"/>
    <w:rsid w:val="00B53F81"/>
    <w:rsid w:val="00B56C2B"/>
    <w:rsid w:val="00B65BD3"/>
    <w:rsid w:val="00B70469"/>
    <w:rsid w:val="00B72DD8"/>
    <w:rsid w:val="00B72E09"/>
    <w:rsid w:val="00BF0B1A"/>
    <w:rsid w:val="00BF0C69"/>
    <w:rsid w:val="00BF629B"/>
    <w:rsid w:val="00BF655C"/>
    <w:rsid w:val="00C04A43"/>
    <w:rsid w:val="00C075EF"/>
    <w:rsid w:val="00C11E83"/>
    <w:rsid w:val="00C2378A"/>
    <w:rsid w:val="00C378A1"/>
    <w:rsid w:val="00C51A2C"/>
    <w:rsid w:val="00C621D6"/>
    <w:rsid w:val="00C75907"/>
    <w:rsid w:val="00C77958"/>
    <w:rsid w:val="00C82D86"/>
    <w:rsid w:val="00C907C9"/>
    <w:rsid w:val="00CB4B8D"/>
    <w:rsid w:val="00CC0DDA"/>
    <w:rsid w:val="00CD684F"/>
    <w:rsid w:val="00CE7107"/>
    <w:rsid w:val="00D06623"/>
    <w:rsid w:val="00D14C6B"/>
    <w:rsid w:val="00D5536F"/>
    <w:rsid w:val="00D56935"/>
    <w:rsid w:val="00D716BA"/>
    <w:rsid w:val="00D758C6"/>
    <w:rsid w:val="00D7612F"/>
    <w:rsid w:val="00D87C46"/>
    <w:rsid w:val="00D90C10"/>
    <w:rsid w:val="00D92E96"/>
    <w:rsid w:val="00DA258C"/>
    <w:rsid w:val="00DA4345"/>
    <w:rsid w:val="00DD398B"/>
    <w:rsid w:val="00DE07FA"/>
    <w:rsid w:val="00DE20DB"/>
    <w:rsid w:val="00DF2DDE"/>
    <w:rsid w:val="00DF77C8"/>
    <w:rsid w:val="00E01667"/>
    <w:rsid w:val="00E229F0"/>
    <w:rsid w:val="00E36209"/>
    <w:rsid w:val="00E37AF9"/>
    <w:rsid w:val="00E420BB"/>
    <w:rsid w:val="00E46C3C"/>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947AC"/>
    <w:rsid w:val="00FC0B7B"/>
    <w:rsid w:val="00FC6F53"/>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D44715"/>
  <w15:docId w15:val="{DD699C35-243A-4BA1-BFAD-80CE8986E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6108"/>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6141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528761672">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89F6E3-9B41-433D-9745-A6CAFFAD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84</TotalTime>
  <Pages>5</Pages>
  <Words>1582</Words>
  <Characters>9018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10579</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ARNAV SHARMA</cp:lastModifiedBy>
  <cp:revision>4</cp:revision>
  <cp:lastPrinted>2021-11-17T17:23:00Z</cp:lastPrinted>
  <dcterms:created xsi:type="dcterms:W3CDTF">2021-11-17T18:03:00Z</dcterms:created>
  <dcterms:modified xsi:type="dcterms:W3CDTF">2021-12-04T12:05:00Z</dcterms:modified>
</cp:coreProperties>
</file>